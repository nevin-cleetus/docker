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C91D0" w14:textId="141E7BB5" w:rsidR="00275260" w:rsidRPr="00987BC4" w:rsidRDefault="00F74541" w:rsidP="00AA3B0D">
      <w:pPr>
        <w:pStyle w:val="Heading1"/>
        <w:ind w:left="2880" w:firstLine="720"/>
        <w:jc w:val="left"/>
        <w:rPr>
          <w:color w:val="3C76A6" w:themeColor="accent5"/>
          <w:sz w:val="44"/>
          <w:szCs w:val="44"/>
          <w:u w:val="single"/>
        </w:rPr>
      </w:pPr>
      <w:r w:rsidRPr="00987BC4">
        <w:rPr>
          <w:color w:val="3C76A6" w:themeColor="accent5"/>
          <w:sz w:val="44"/>
          <w:szCs w:val="44"/>
          <w:u w:val="single"/>
        </w:rPr>
        <w:t xml:space="preserve">Docker 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5F35E4B3" w14:textId="24DB1C08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A7DE2FF" w14:textId="0F672A97" w:rsidR="00F74541" w:rsidRPr="009F707F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</w:rPr>
      </w:pPr>
      <w:r w:rsidRPr="009F707F">
        <w:rPr>
          <w:rFonts w:ascii="Segoe UI" w:hAnsi="Segoe UI" w:cs="Segoe UI"/>
          <w:color w:val="3C76A6" w:themeColor="accent5"/>
        </w:rPr>
        <w:t xml:space="preserve">Pre-requisites: </w:t>
      </w:r>
    </w:p>
    <w:p w14:paraId="03D9A219" w14:textId="77777777" w:rsidR="009F707F" w:rsidRPr="009F707F" w:rsidRDefault="009F707F" w:rsidP="00F74541">
      <w:pPr>
        <w:pStyle w:val="Heading1"/>
        <w:jc w:val="left"/>
        <w:rPr>
          <w:rFonts w:ascii="Segoe UI" w:hAnsi="Segoe UI" w:cs="Segoe UI"/>
          <w:color w:val="3C76A6" w:themeColor="accent5"/>
          <w:sz w:val="28"/>
          <w:szCs w:val="28"/>
        </w:rPr>
      </w:pPr>
    </w:p>
    <w:p w14:paraId="7B633FFF" w14:textId="09E01373" w:rsidR="00F74541" w:rsidRP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bookmarkStart w:id="0" w:name="_Hlk37008800"/>
      <w:proofErr w:type="spellStart"/>
      <w:r w:rsidRPr="009F707F">
        <w:rPr>
          <w:rFonts w:ascii="Segoe UI" w:hAnsi="Segoe UI" w:cs="Segoe UI"/>
          <w:color w:val="3C76A6" w:themeColor="accent5"/>
          <w:sz w:val="24"/>
          <w:szCs w:val="24"/>
        </w:rPr>
        <w:t>D</w:t>
      </w:r>
      <w:r w:rsidR="00F74541" w:rsidRPr="009F707F">
        <w:rPr>
          <w:rFonts w:ascii="Segoe UI" w:hAnsi="Segoe UI" w:cs="Segoe UI"/>
          <w:color w:val="3C76A6" w:themeColor="accent5"/>
          <w:sz w:val="24"/>
          <w:szCs w:val="24"/>
        </w:rPr>
        <w:t>ockerhub</w:t>
      </w:r>
      <w:proofErr w:type="spellEnd"/>
      <w:r w:rsidR="00F74541" w:rsidRPr="009F707F">
        <w:rPr>
          <w:rFonts w:ascii="Segoe UI" w:hAnsi="Segoe UI" w:cs="Segoe UI"/>
          <w:color w:val="3C76A6" w:themeColor="accent5"/>
          <w:sz w:val="24"/>
          <w:szCs w:val="24"/>
        </w:rPr>
        <w:t xml:space="preserve"> account</w:t>
      </w:r>
      <w:bookmarkEnd w:id="0"/>
      <w:r w:rsidR="00F74541" w:rsidRPr="009F707F"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</w:p>
    <w:p w14:paraId="43421D77" w14:textId="0C4E0DD3" w:rsidR="00A22769" w:rsidRDefault="00A22769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Visit </w:t>
      </w:r>
      <w:hyperlink r:id="rId12" w:history="1">
        <w:r w:rsidRPr="00E22B9B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https://hub.docker.com/</w:t>
        </w:r>
      </w:hyperlink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sign up for a new account.</w:t>
      </w:r>
    </w:p>
    <w:p w14:paraId="6598D047" w14:textId="77777777" w:rsidR="00F20945" w:rsidRDefault="00F20945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4D2176" w14:textId="3AA3218F" w:rsidR="00F20945" w:rsidRDefault="00BB4CCE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color w:val="3C76A6" w:themeColor="accent5"/>
          <w:sz w:val="24"/>
          <w:szCs w:val="24"/>
        </w:rPr>
        <w:t>Git</w:t>
      </w:r>
      <w:r w:rsidRPr="009F707F">
        <w:rPr>
          <w:rFonts w:ascii="Segoe UI" w:hAnsi="Segoe UI" w:cs="Segoe UI"/>
          <w:color w:val="3C76A6" w:themeColor="accent5"/>
          <w:sz w:val="24"/>
          <w:szCs w:val="24"/>
        </w:rPr>
        <w:t>hub</w:t>
      </w:r>
      <w:proofErr w:type="spellEnd"/>
      <w:r w:rsidRPr="009F707F">
        <w:rPr>
          <w:rFonts w:ascii="Segoe UI" w:hAnsi="Segoe UI" w:cs="Segoe UI"/>
          <w:color w:val="3C76A6" w:themeColor="accent5"/>
          <w:sz w:val="24"/>
          <w:szCs w:val="24"/>
        </w:rPr>
        <w:t xml:space="preserve"> account</w:t>
      </w:r>
    </w:p>
    <w:p w14:paraId="3577886E" w14:textId="03BF8EB7" w:rsidR="00C86484" w:rsidRPr="00F74541" w:rsidRDefault="00C8648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https://github.com/</w:t>
      </w: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95588F8" w14:textId="57E1C31E" w:rsidR="002A7213" w:rsidRDefault="00410A9A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410A9A">
        <w:rPr>
          <w:rFonts w:ascii="Segoe UI" w:hAnsi="Segoe UI" w:cs="Segoe UI"/>
          <w:color w:val="3C76A6" w:themeColor="accent5"/>
          <w:sz w:val="24"/>
          <w:szCs w:val="24"/>
        </w:rPr>
        <w:t>AWS</w:t>
      </w:r>
      <w:r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  <w:r w:rsidR="002A7213">
        <w:rPr>
          <w:rFonts w:ascii="Segoe UI" w:hAnsi="Segoe UI" w:cs="Segoe UI"/>
          <w:color w:val="3C76A6" w:themeColor="accent5"/>
          <w:sz w:val="24"/>
          <w:szCs w:val="24"/>
        </w:rPr>
        <w:t xml:space="preserve">EC2 Instance </w:t>
      </w:r>
    </w:p>
    <w:p w14:paraId="4C90E839" w14:textId="0B074C2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SSH using your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Public DNS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3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xx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-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xx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-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xx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-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xx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~]$</w:t>
      </w:r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342725D4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230CA303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6396324C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"mymail@</w:t>
      </w:r>
      <w:r w:rsidR="00AF547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email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.com"</w:t>
      </w:r>
    </w:p>
    <w:p w14:paraId="5B1FA7DD" w14:textId="1F06ABE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 git user name"</w:t>
      </w:r>
    </w:p>
    <w:p w14:paraId="1C3A3B53" w14:textId="77777777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cd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67B8C2B6" w14:textId="50D267D4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2E60B48" w14:textId="1A6E1714" w:rsidR="00ED6316" w:rsidRDefault="00ED6316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sz w:val="22"/>
          <w:szCs w:val="22"/>
        </w:rPr>
        <w:br w:type="page"/>
      </w:r>
    </w:p>
    <w:p w14:paraId="0C780BB9" w14:textId="7466672F" w:rsidR="00B61C25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7917202" w14:textId="5D713E72" w:rsidR="00ED6316" w:rsidRDefault="00ED631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8E977F7" w14:textId="4EB7A48C" w:rsidR="00ED6316" w:rsidRPr="00EB1D97" w:rsidRDefault="00ED6316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Docker Installation</w:t>
      </w:r>
    </w:p>
    <w:p w14:paraId="1B45C452" w14:textId="6DF259FA" w:rsidR="00ED6316" w:rsidRPr="00EB1D97" w:rsidRDefault="00ED6316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CFF16C2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login as: ec2-user</w:t>
      </w:r>
    </w:p>
    <w:p w14:paraId="2118DEC7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274B03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[ec2-user@ip-xx-xx-xx-xx ~]$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4875A04F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393D7F4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yum update -y</w:t>
      </w:r>
    </w:p>
    <w:p w14:paraId="39D0A301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yum install -y docker </w:t>
      </w:r>
    </w:p>
    <w:p w14:paraId="140A1E67" w14:textId="7B620A71" w:rsid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B378B08" w14:textId="62489D83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Expected output</w:t>
      </w:r>
    </w:p>
    <w:p w14:paraId="16CF9A16" w14:textId="3556FC42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2BF1DF62" w14:textId="77777777" w:rsidR="003752B9" w:rsidRPr="00322F78" w:rsidRDefault="003752B9" w:rsidP="003752B9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Installed:</w:t>
      </w:r>
    </w:p>
    <w:p w14:paraId="651847A4" w14:textId="5FD8EC63" w:rsidR="003752B9" w:rsidRPr="00322F78" w:rsidRDefault="003752B9" w:rsidP="003752B9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docker.x86</w:t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…</w:t>
      </w:r>
    </w:p>
    <w:p w14:paraId="052A7FD5" w14:textId="1FF188CE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1019FD76" w14:textId="41A32F82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Dependency Installed:</w:t>
      </w:r>
    </w:p>
    <w:p w14:paraId="2C626B24" w14:textId="7427502D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</w:t>
      </w:r>
      <w:proofErr w:type="spellStart"/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Containerd</w:t>
      </w:r>
      <w:proofErr w:type="spellEnd"/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libcgroup.x86_64</w:t>
      </w:r>
    </w:p>
    <w:p w14:paraId="3F8CCE07" w14:textId="66526077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</w:t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runc.x86_64</w:t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pigz.x86_64</w:t>
      </w:r>
    </w:p>
    <w:p w14:paraId="1B75EFAD" w14:textId="31DC7CE1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72AF8B5E" w14:textId="7645AE16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Complete!</w:t>
      </w:r>
    </w:p>
    <w:p w14:paraId="47FACB9C" w14:textId="3DBAC17D" w:rsidR="003752B9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09DB76B" w14:textId="7D9269FF" w:rsidR="00322F78" w:rsidRDefault="00322F78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4F94B94" w14:textId="4413F111" w:rsidR="00322F78" w:rsidRPr="00322F78" w:rsidRDefault="00322F78" w:rsidP="005636D7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322F78">
        <w:rPr>
          <w:rFonts w:ascii="Segoe UI" w:hAnsi="Segoe UI" w:cs="Segoe UI"/>
          <w:color w:val="3C76A6" w:themeColor="accent5"/>
          <w:sz w:val="22"/>
          <w:szCs w:val="22"/>
        </w:rPr>
        <w:t xml:space="preserve">Start </w:t>
      </w:r>
      <w:r w:rsidR="006D5420">
        <w:rPr>
          <w:rFonts w:ascii="Segoe UI" w:hAnsi="Segoe UI" w:cs="Segoe UI"/>
          <w:color w:val="3C76A6" w:themeColor="accent5"/>
          <w:sz w:val="22"/>
          <w:szCs w:val="22"/>
        </w:rPr>
        <w:t xml:space="preserve">and Enable </w:t>
      </w:r>
      <w:r w:rsidRPr="00322F78">
        <w:rPr>
          <w:rFonts w:ascii="Segoe UI" w:hAnsi="Segoe UI" w:cs="Segoe UI"/>
          <w:color w:val="3C76A6" w:themeColor="accent5"/>
          <w:sz w:val="22"/>
          <w:szCs w:val="22"/>
        </w:rPr>
        <w:t>the docker service</w:t>
      </w:r>
    </w:p>
    <w:p w14:paraId="603E3CE8" w14:textId="77777777" w:rsidR="009F67ED" w:rsidRPr="005636D7" w:rsidRDefault="009F67ED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33D225E" w14:textId="50F7D179" w:rsid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docker start</w:t>
      </w:r>
    </w:p>
    <w:p w14:paraId="7DACD65C" w14:textId="77777777" w:rsidR="003752B9" w:rsidRDefault="003752B9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6356449" w14:textId="4219FDA6" w:rsidR="00F9236B" w:rsidRDefault="00F9236B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docker status </w:t>
      </w:r>
    </w:p>
    <w:p w14:paraId="7A2491C2" w14:textId="77777777" w:rsidR="00F26844" w:rsidRDefault="00F26844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8CB726F" w14:textId="77777777" w:rsidR="00F9236B" w:rsidRPr="00322F78" w:rsidRDefault="00F9236B" w:rsidP="00F9236B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Make sure the service is Active: active (running)</w:t>
      </w:r>
    </w:p>
    <w:p w14:paraId="3CC83CA6" w14:textId="77777777" w:rsidR="00F9236B" w:rsidRPr="005636D7" w:rsidRDefault="00F9236B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B5C5EE5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usermod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 -G docker ec2-user</w:t>
      </w:r>
    </w:p>
    <w:p w14:paraId="0AB63623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systemctl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enable docker</w:t>
      </w:r>
    </w:p>
    <w:p w14:paraId="4C270C48" w14:textId="110F1368" w:rsid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A6829D1" w14:textId="59E4A91A" w:rsidR="005636D7" w:rsidRPr="00322F78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Run the following command to activate the changes to groups:</w:t>
      </w:r>
    </w:p>
    <w:p w14:paraId="608FC19A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F7617E9" w14:textId="5F5BABD9" w:rsidR="00ED6316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newgrp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docker</w:t>
      </w:r>
    </w:p>
    <w:p w14:paraId="753B3AA8" w14:textId="7B9A37E9" w:rsidR="0058540B" w:rsidRPr="00F74541" w:rsidRDefault="0058540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hello-world</w:t>
      </w:r>
    </w:p>
    <w:p w14:paraId="3612B169" w14:textId="47CC673D" w:rsidR="00F74541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447DA13A" w14:textId="7722E17F" w:rsidR="00973B09" w:rsidRPr="00322F78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Expected output:  Hello world message from the application.</w:t>
      </w:r>
    </w:p>
    <w:p w14:paraId="521239F1" w14:textId="4475A533" w:rsidR="00973B09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4A67FC4" w14:textId="64490C8A" w:rsidR="00D9252A" w:rsidRDefault="00D9252A">
      <w:pPr>
        <w:rPr>
          <w:rFonts w:ascii="Segoe UI" w:hAnsi="Segoe UI" w:cs="Segoe UI"/>
          <w:color w:val="FF0000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FF0000"/>
          <w:sz w:val="22"/>
          <w:szCs w:val="22"/>
        </w:rPr>
        <w:br w:type="page"/>
      </w:r>
    </w:p>
    <w:p w14:paraId="6172E59E" w14:textId="77777777" w:rsidR="00973B09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02D7A90" w14:textId="2B6391D1" w:rsidR="00973B09" w:rsidRPr="00EB1D97" w:rsidRDefault="00973B09" w:rsidP="00973B09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Docker Commands</w:t>
      </w:r>
    </w:p>
    <w:p w14:paraId="4518FDDF" w14:textId="66F25DCD" w:rsidR="00973B09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B056832" w14:textId="2450FDC5" w:rsidR="005F78A7" w:rsidRDefault="005F78A7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image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s          List all local images </w:t>
      </w:r>
    </w:p>
    <w:p w14:paraId="4F8DDB1B" w14:textId="5F92696F" w:rsidR="005F78A7" w:rsidRDefault="005F78A7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List all running containers</w:t>
      </w:r>
    </w:p>
    <w:p w14:paraId="0EE3B818" w14:textId="7F5851FD" w:rsidR="00F7238A" w:rsidRDefault="00F7238A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238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ls </w:t>
      </w:r>
      <w:r w:rsidRPr="00F7238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List containers</w:t>
      </w:r>
    </w:p>
    <w:p w14:paraId="071D1157" w14:textId="328ABC7B" w:rsidR="005F78A7" w:rsidRDefault="005F78A7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List all running and stopped containers</w:t>
      </w:r>
    </w:p>
    <w:p w14:paraId="280F9FC4" w14:textId="14F67FB4" w:rsidR="005F78A7" w:rsidRPr="00F74541" w:rsidRDefault="005F78A7" w:rsidP="005F78A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B81651E" w14:textId="79BCD8D4" w:rsidR="00BF74A6" w:rsidRDefault="00BF74A6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87B2599" w14:textId="0BB85976" w:rsidR="00303D34" w:rsidRDefault="00303D34" w:rsidP="00303D34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start &lt;container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start a container</w:t>
      </w:r>
    </w:p>
    <w:p w14:paraId="44A8694E" w14:textId="52F6C280" w:rsidR="00BF74A6" w:rsidRDefault="00BF74A6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stop &lt;container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stop a running container with the passed in container id</w:t>
      </w:r>
    </w:p>
    <w:p w14:paraId="0835F8DB" w14:textId="3C48A09E" w:rsidR="009D1193" w:rsidRDefault="009D1193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container 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&lt;container</w:t>
      </w:r>
      <w:r w:rsidR="003C33A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remove a container</w:t>
      </w:r>
    </w:p>
    <w:p w14:paraId="4946B087" w14:textId="7D873CBE" w:rsidR="001E19B4" w:rsidRDefault="001E19B4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container 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&lt;container id&gt; -f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remove a container forcefully</w:t>
      </w:r>
    </w:p>
    <w:p w14:paraId="437400EF" w14:textId="77777777" w:rsidR="001E19B4" w:rsidRDefault="001E19B4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E318FEA" w14:textId="62313EA4" w:rsidR="003C33AF" w:rsidRDefault="00C87048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&lt;image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remove an image</w:t>
      </w:r>
    </w:p>
    <w:p w14:paraId="163CFB10" w14:textId="570A7E02" w:rsidR="00C87048" w:rsidRDefault="00C87048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&lt;image id,…&gt;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 xml:space="preserve">To remove images </w:t>
      </w:r>
      <w:r w:rsidR="00D1425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passed as “,” separated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4B73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list</w:t>
      </w:r>
    </w:p>
    <w:p w14:paraId="28206256" w14:textId="668AF32A" w:rsidR="004548CD" w:rsidRDefault="004548CD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&lt;image id&gt; -f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remove an image forcefully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6D7DFCFD" w14:textId="6EFB2EB0" w:rsidR="008456C5" w:rsidRDefault="008456C5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53B0FEC" w14:textId="38992E37" w:rsidR="00463AE7" w:rsidRDefault="00463AE7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78EC979" w14:textId="743FF6BC" w:rsidR="00463AE7" w:rsidRDefault="00463AE7" w:rsidP="009D119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Run container</w:t>
      </w:r>
    </w:p>
    <w:p w14:paraId="5F284112" w14:textId="3FFFAA07" w:rsidR="00463AE7" w:rsidRDefault="00463AE7" w:rsidP="009D119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4E2AA89B" w14:textId="013B7062" w:rsidR="003F5072" w:rsidRDefault="003F5072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 ubuntu</w:t>
      </w:r>
    </w:p>
    <w:p w14:paraId="1146037B" w14:textId="3696041C" w:rsidR="004A0749" w:rsidRDefault="004A0749" w:rsidP="004A074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52479AE4" w14:textId="68A4435A" w:rsidR="00BB7897" w:rsidRDefault="00BB7897" w:rsidP="00BB789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-a</w:t>
      </w:r>
    </w:p>
    <w:p w14:paraId="1347186E" w14:textId="200E10AB" w:rsidR="004A0749" w:rsidRDefault="004A0749" w:rsidP="004A074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60EDD4D" w14:textId="3438BF19" w:rsidR="003F5072" w:rsidRDefault="003F5072" w:rsidP="009D119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Above docker command pull the ubuntu image (if not exists locally) and </w:t>
      </w:r>
      <w:r w:rsidR="00BB789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start the container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and exit. </w:t>
      </w:r>
      <w:r w:rsidR="004A074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If we </w:t>
      </w:r>
      <w:r w:rsidR="00BB789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list running containers, it </w:t>
      </w:r>
      <w:r w:rsidR="00BE618A">
        <w:rPr>
          <w:rFonts w:ascii="Segoe UI" w:hAnsi="Segoe UI" w:cs="Segoe UI"/>
          <w:b w:val="0"/>
          <w:bCs w:val="0"/>
          <w:color w:val="FF0000"/>
          <w:sz w:val="22"/>
          <w:szCs w:val="22"/>
        </w:rPr>
        <w:t>returns</w:t>
      </w:r>
      <w:r w:rsidR="00BB789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empty. </w:t>
      </w:r>
      <w:r w:rsidR="00E12CA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Unlike virtual machines, the containers are meant to run a computation. Container lives only till the process inside the container execute.</w:t>
      </w:r>
    </w:p>
    <w:p w14:paraId="62D3612F" w14:textId="77777777" w:rsidR="004E2AF6" w:rsidRDefault="004E2AF6" w:rsidP="009D119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98F2505" w14:textId="77777777" w:rsidR="00463AE7" w:rsidRDefault="00463AE7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28ABF1A" w14:textId="77777777" w:rsidR="004548CD" w:rsidRDefault="004548CD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14460EF" w14:textId="137640F8" w:rsidR="008456C5" w:rsidRPr="00EB1D97" w:rsidRDefault="00C552AE" w:rsidP="008456C5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Run </w:t>
      </w:r>
      <w:r w:rsidR="008456C5" w:rsidRPr="00EB1D97">
        <w:rPr>
          <w:rFonts w:ascii="Segoe UI" w:hAnsi="Segoe UI" w:cs="Segoe UI"/>
          <w:color w:val="3C76A6" w:themeColor="accent5"/>
          <w:sz w:val="24"/>
          <w:szCs w:val="24"/>
        </w:rPr>
        <w:t>Nginx webserver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as container</w:t>
      </w:r>
    </w:p>
    <w:p w14:paraId="0A34A902" w14:textId="77777777" w:rsidR="008456C5" w:rsidRDefault="008456C5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449AC31" w14:textId="1D5BC8CC" w:rsidR="008456C5" w:rsidRPr="00F74541" w:rsidRDefault="008456C5" w:rsidP="008456C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run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</w:t>
      </w:r>
      <w:proofErr w:type="spellEnd"/>
    </w:p>
    <w:p w14:paraId="1DC093C3" w14:textId="4B96B54D" w:rsidR="009D1193" w:rsidRDefault="009D1193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85E3687" w14:textId="4FCFCBF5" w:rsidR="00BF74A6" w:rsidRPr="00966C74" w:rsidRDefault="00C552AE" w:rsidP="00966C74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966C74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Try to access the below link using the external IP and port 80 and it </w:t>
      </w:r>
      <w:r w:rsidR="00A3125D" w:rsidRPr="00966C74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won’t be accessible.</w:t>
      </w:r>
    </w:p>
    <w:p w14:paraId="5264C7A2" w14:textId="6AF7C961" w:rsidR="00A3125D" w:rsidRPr="00966C74" w:rsidRDefault="00586675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hyperlink w:history="1">
        <w:r w:rsidRPr="00966C74">
          <w:rPr>
            <w:rFonts w:ascii="Segoe UI" w:hAnsi="Segoe UI" w:cs="Segoe UI"/>
            <w:b w:val="0"/>
            <w:bCs w:val="0"/>
            <w:sz w:val="22"/>
            <w:szCs w:val="22"/>
            <w:highlight w:val="yellow"/>
          </w:rPr>
          <w:t>http://&lt;Public IP&gt;:80</w:t>
        </w:r>
      </w:hyperlink>
    </w:p>
    <w:p w14:paraId="79572143" w14:textId="4C7CB5C5" w:rsidR="00A3125D" w:rsidRDefault="00A3125D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756232D" w14:textId="3B6646DC" w:rsidR="00A3125D" w:rsidRDefault="00A3125D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 container</w:t>
      </w:r>
      <w:r w:rsidR="00966C74">
        <w:rPr>
          <w:rFonts w:ascii="Segoe UI" w:hAnsi="Segoe UI" w:cs="Segoe UI"/>
          <w:b w:val="0"/>
          <w:bCs w:val="0"/>
          <w:color w:val="FF0000"/>
          <w:sz w:val="22"/>
          <w:szCs w:val="22"/>
        </w:rPr>
        <w:t>s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run as isolated sandboxed environment. In order to access the port from outside of the container, we need to map the port to </w:t>
      </w:r>
      <w:r w:rsidR="00B3473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a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host port.</w:t>
      </w:r>
      <w:r w:rsidR="00DE169B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This is done by passing port number as argument.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Execute the run command by mapping the port as below </w:t>
      </w:r>
    </w:p>
    <w:p w14:paraId="3CD17C34" w14:textId="0E832B17" w:rsidR="00C552AE" w:rsidRDefault="00C552AE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8F4BA5B" w14:textId="13658164" w:rsidR="00A3125D" w:rsidRPr="00F74541" w:rsidRDefault="00A3125D" w:rsidP="00A3125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lastRenderedPageBreak/>
        <w:t>#docker run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-p 8000:80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</w:t>
      </w:r>
      <w:proofErr w:type="spellEnd"/>
    </w:p>
    <w:p w14:paraId="21CF62B8" w14:textId="77777777" w:rsidR="00A3125D" w:rsidRDefault="00A3125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093F667" w14:textId="52D58AB0" w:rsidR="00A3125D" w:rsidRDefault="00A3125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Access the link </w:t>
      </w:r>
      <w:hyperlink w:history="1">
        <w:r w:rsidR="004C443F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http://&lt;</w:t>
        </w:r>
        <w:r w:rsidR="004C443F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Public IP</w:t>
        </w:r>
        <w:r w:rsidR="004C443F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&gt;:8000</w:t>
        </w:r>
      </w:hyperlink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from browser and we should see the Nginx landing page.</w:t>
      </w:r>
    </w:p>
    <w:p w14:paraId="7C27FD4F" w14:textId="252DCA8B" w:rsidR="00945EAD" w:rsidRDefault="00945EA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8D86097" w14:textId="6A20DEB5" w:rsidR="00945EAD" w:rsidRPr="00EB1D97" w:rsidRDefault="00945EAD" w:rsidP="00945EAD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Search Images from docker</w:t>
      </w:r>
    </w:p>
    <w:p w14:paraId="68C0004C" w14:textId="77777777" w:rsidR="00945EAD" w:rsidRDefault="00945EA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76C35AB" w14:textId="368FA3E6" w:rsidR="00945EAD" w:rsidRDefault="00945EAD" w:rsidP="00945EA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search ubuntu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A35D0B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earch all image </w:t>
      </w:r>
      <w:r w:rsidR="00A35D0B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matching the key word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ubuntu</w:t>
      </w:r>
    </w:p>
    <w:p w14:paraId="35BB49AE" w14:textId="4DF67922" w:rsidR="00A3125D" w:rsidRDefault="00A3125D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0391DB6E" w14:textId="0F7AB07C" w:rsidR="00C22226" w:rsidRPr="00EB1D97" w:rsidRDefault="00E71466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Pull an Image from docker hub</w:t>
      </w:r>
    </w:p>
    <w:p w14:paraId="2C724E84" w14:textId="383AD7B9" w:rsidR="00C22226" w:rsidRDefault="00C22226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018EC12" w14:textId="06FCD829" w:rsidR="00F74541" w:rsidRPr="00F74541" w:rsidRDefault="00E7146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pull ubuntu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Pull the latest version of ubuntu from docker hub</w:t>
      </w:r>
    </w:p>
    <w:p w14:paraId="372568AC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12D6B2C" w14:textId="1E55E4F3" w:rsidR="00F74541" w:rsidRPr="00E71466" w:rsidRDefault="00E71466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E71466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Run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“</w:t>
      </w:r>
      <w:r w:rsidR="00F74541" w:rsidRPr="00E71466"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 images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” to confirm the ubuntu images is pulled and available locally.</w:t>
      </w:r>
    </w:p>
    <w:p w14:paraId="09E5A910" w14:textId="77777777" w:rsidR="006048EB" w:rsidRDefault="006048EB" w:rsidP="00E7146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829E581" w14:textId="77777777" w:rsidR="006048EB" w:rsidRDefault="006048EB" w:rsidP="00E7146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8146415" w14:textId="1A564B53" w:rsidR="00945EAD" w:rsidRPr="00EB1D97" w:rsidRDefault="00DD690C" w:rsidP="00945EAD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Run a </w:t>
      </w:r>
      <w:proofErr w:type="spellStart"/>
      <w:r w:rsidRPr="00EB1D97">
        <w:rPr>
          <w:rFonts w:ascii="Segoe UI" w:hAnsi="Segoe UI" w:cs="Segoe UI"/>
          <w:color w:val="3C76A6" w:themeColor="accent5"/>
          <w:sz w:val="24"/>
          <w:szCs w:val="24"/>
        </w:rPr>
        <w:t>linux</w:t>
      </w:r>
      <w:proofErr w:type="spellEnd"/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container in interactive mode</w:t>
      </w:r>
    </w:p>
    <w:p w14:paraId="717C75D1" w14:textId="77777777" w:rsidR="00945EAD" w:rsidRPr="00EB1D97" w:rsidRDefault="00945EA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67F11DE2" w14:textId="3C18F6F6" w:rsidR="00945EAD" w:rsidRDefault="00DD690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-it ubuntu bash</w:t>
      </w:r>
    </w:p>
    <w:p w14:paraId="7929EE2C" w14:textId="3DA8733E" w:rsidR="00DD690C" w:rsidRDefault="00DD690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395EE93" w14:textId="1B9C4DCA" w:rsidR="005205B9" w:rsidRDefault="005205B9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You will connect to the bash shell of the running container.</w:t>
      </w:r>
      <w:r w:rsidR="004A4E2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Run a “docker </w:t>
      </w:r>
      <w:proofErr w:type="spellStart"/>
      <w:r w:rsidR="004A4E22">
        <w:rPr>
          <w:rFonts w:ascii="Segoe UI" w:hAnsi="Segoe UI" w:cs="Segoe UI"/>
          <w:b w:val="0"/>
          <w:bCs w:val="0"/>
          <w:color w:val="FF0000"/>
          <w:sz w:val="22"/>
          <w:szCs w:val="22"/>
        </w:rPr>
        <w:t>ps</w:t>
      </w:r>
      <w:proofErr w:type="spellEnd"/>
      <w:r w:rsidR="004A4E2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” command from another terminal now and you can see the container running. </w:t>
      </w:r>
    </w:p>
    <w:p w14:paraId="1C8E10EE" w14:textId="5660FAA0" w:rsidR="005205B9" w:rsidRDefault="005205B9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7CBB57A" w14:textId="574BF005" w:rsidR="004A4E22" w:rsidRDefault="004A4E22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exit</w:t>
      </w:r>
    </w:p>
    <w:p w14:paraId="617BA776" w14:textId="5AAB15BA" w:rsidR="004A4E22" w:rsidRDefault="004A4E22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07405D3" w14:textId="31D92EA6" w:rsidR="004A4E22" w:rsidRDefault="004A4E2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Execute ‘docker </w:t>
      </w:r>
      <w:proofErr w:type="spell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ps’</w:t>
      </w:r>
      <w:proofErr w:type="spellEnd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once again and see the container is no longer running. </w:t>
      </w:r>
    </w:p>
    <w:p w14:paraId="73DF57CA" w14:textId="5A37D725" w:rsidR="00626952" w:rsidRDefault="0062695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B457C89" w14:textId="23C7624C" w:rsidR="00626952" w:rsidRDefault="0062695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A708F0C" w14:textId="7F1AD519" w:rsidR="00626952" w:rsidRPr="00EB1D97" w:rsidRDefault="00626952" w:rsidP="0062695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Run a </w:t>
      </w:r>
      <w:proofErr w:type="spellStart"/>
      <w:r w:rsidRPr="00EB1D97">
        <w:rPr>
          <w:rFonts w:ascii="Segoe UI" w:hAnsi="Segoe UI" w:cs="Segoe UI"/>
          <w:color w:val="3C76A6" w:themeColor="accent5"/>
          <w:sz w:val="24"/>
          <w:szCs w:val="24"/>
        </w:rPr>
        <w:t>linux</w:t>
      </w:r>
      <w:proofErr w:type="spellEnd"/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container in </w:t>
      </w:r>
      <w:r>
        <w:rPr>
          <w:rFonts w:ascii="Segoe UI" w:hAnsi="Segoe UI" w:cs="Segoe UI"/>
          <w:color w:val="3C76A6" w:themeColor="accent5"/>
          <w:sz w:val="24"/>
          <w:szCs w:val="24"/>
        </w:rPr>
        <w:t>detached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mode</w:t>
      </w:r>
    </w:p>
    <w:p w14:paraId="3312BEDF" w14:textId="713152DE" w:rsidR="00626952" w:rsidRDefault="0062695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0C44F108" w14:textId="5FD83C99" w:rsidR="00626952" w:rsidRDefault="00225692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-it ubuntu bash</w:t>
      </w:r>
    </w:p>
    <w:p w14:paraId="5934676C" w14:textId="1F13AF97" w:rsidR="00626952" w:rsidRDefault="00680249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12255A01" w14:textId="05517631" w:rsidR="004A6410" w:rsidRDefault="004A6410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12FE0A6" w14:textId="4E2FA650" w:rsidR="00986F3F" w:rsidRPr="00986F3F" w:rsidRDefault="00986F3F" w:rsidP="004A4E2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986F3F">
        <w:rPr>
          <w:rFonts w:ascii="Segoe UI" w:hAnsi="Segoe UI" w:cs="Segoe UI"/>
          <w:color w:val="3C76A6" w:themeColor="accent5"/>
          <w:sz w:val="24"/>
          <w:szCs w:val="24"/>
        </w:rPr>
        <w:t>Attach to a running container</w:t>
      </w:r>
    </w:p>
    <w:p w14:paraId="150C1E16" w14:textId="43CDB84F" w:rsidR="00986F3F" w:rsidRDefault="00986F3F" w:rsidP="004A4E2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4F4A67AE" w14:textId="3CF310C6" w:rsidR="008B125E" w:rsidRDefault="008B125E" w:rsidP="008B125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</w:t>
      </w:r>
      <w:proofErr w:type="spellStart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</w:t>
      </w:r>
      <w:proofErr w:type="spellEnd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ubuntu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top</w:t>
      </w:r>
    </w:p>
    <w:p w14:paraId="7478501B" w14:textId="77777777" w:rsidR="008B125E" w:rsidRDefault="008B125E" w:rsidP="008B125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1E00D235" w14:textId="1CAD50CF" w:rsidR="00986F3F" w:rsidRDefault="00986F3F" w:rsidP="00986F3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attach </w:t>
      </w:r>
      <w:r w:rsidR="00926D8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containerid</w:t>
      </w:r>
      <w:proofErr w:type="spellEnd"/>
      <w:r w:rsidR="00926D8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160F6980" w14:textId="445BFA60" w:rsidR="00986F3F" w:rsidRDefault="00986F3F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7A104C0" w14:textId="69E958AC" w:rsidR="00986F3F" w:rsidRPr="00770B32" w:rsidRDefault="00770B3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770B32">
        <w:rPr>
          <w:rFonts w:ascii="Segoe UI" w:hAnsi="Segoe UI" w:cs="Segoe UI"/>
          <w:b w:val="0"/>
          <w:bCs w:val="0"/>
          <w:color w:val="FF0000"/>
          <w:sz w:val="22"/>
          <w:szCs w:val="22"/>
        </w:rPr>
        <w:t>Hit</w:t>
      </w:r>
      <w:r w:rsidRPr="00770B3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Ctrl-p then Ctrl-q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to gracefully detach from the container. If we press Ctrl-C, the container will terminate.</w:t>
      </w:r>
    </w:p>
    <w:p w14:paraId="34857732" w14:textId="77777777" w:rsidR="00770B32" w:rsidRDefault="00770B32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2DE29DA" w14:textId="0172E3DF" w:rsidR="00FF5844" w:rsidRPr="00EB1D97" w:rsidRDefault="00FF5844" w:rsidP="00FF5844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Connect to a running container</w:t>
      </w:r>
      <w:r w:rsidR="00522055"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using ‘exec’ command</w:t>
      </w:r>
    </w:p>
    <w:p w14:paraId="14ECE74E" w14:textId="1FDE12EE" w:rsidR="00FF5844" w:rsidRPr="00EB1D97" w:rsidRDefault="00FF5844" w:rsidP="005205B9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3D16A59" w14:textId="77777777" w:rsidR="00224A01" w:rsidRDefault="00224A01" w:rsidP="00224A0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-it ubuntu bash</w:t>
      </w:r>
    </w:p>
    <w:p w14:paraId="2EF755E4" w14:textId="6E2B9EFE" w:rsidR="00224A01" w:rsidRDefault="00224A01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2EE3529" w14:textId="6448DC65" w:rsidR="004A4E22" w:rsidRDefault="00224A01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Don’t exit from the current terminal. Open a new terminal and execute ‘docker </w:t>
      </w:r>
      <w:proofErr w:type="spell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ps’</w:t>
      </w:r>
      <w:proofErr w:type="spellEnd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and keep the container id.  </w:t>
      </w:r>
      <w:r w:rsidR="000F2913">
        <w:rPr>
          <w:rFonts w:ascii="Segoe UI" w:hAnsi="Segoe UI" w:cs="Segoe UI"/>
          <w:b w:val="0"/>
          <w:bCs w:val="0"/>
          <w:color w:val="FF0000"/>
          <w:sz w:val="22"/>
          <w:szCs w:val="22"/>
        </w:rPr>
        <w:t>You will the shell of currently running Ubuntu container</w:t>
      </w:r>
    </w:p>
    <w:p w14:paraId="56245F76" w14:textId="77777777" w:rsidR="004A4E22" w:rsidRPr="00E71466" w:rsidRDefault="004A4E22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2C680BF" w14:textId="463E8DA6" w:rsidR="00224A01" w:rsidRPr="00F74541" w:rsidRDefault="00224A01" w:rsidP="00224A0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exec -it &lt;container id&gt; /bin/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7EAF1B4B" w14:textId="511105EA" w:rsidR="00F74541" w:rsidRDefault="008F51E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ls -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ltr</w:t>
      </w:r>
      <w:proofErr w:type="spellEnd"/>
    </w:p>
    <w:p w14:paraId="73EAA4B6" w14:textId="6C7CC542" w:rsidR="008B3EC1" w:rsidRDefault="008B3EC1" w:rsidP="008B3EC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0E0B2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exit</w:t>
      </w:r>
    </w:p>
    <w:p w14:paraId="7A9839B7" w14:textId="0F088947" w:rsidR="008F51E2" w:rsidRDefault="008F51E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984FA8B" w14:textId="14C34644" w:rsidR="008B3EC1" w:rsidRDefault="008B3EC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28D22F8" w14:textId="20E07489" w:rsidR="008F51E2" w:rsidRDefault="008F51E2" w:rsidP="00E83BDA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Docker Commit - </w:t>
      </w:r>
      <w:r w:rsidRPr="008F51E2">
        <w:rPr>
          <w:rFonts w:ascii="Segoe UI" w:hAnsi="Segoe UI" w:cs="Segoe UI"/>
          <w:color w:val="3C76A6" w:themeColor="accent5"/>
          <w:sz w:val="22"/>
          <w:szCs w:val="22"/>
        </w:rPr>
        <w:t>Create a new image from a container’s changes</w:t>
      </w:r>
      <w:r>
        <w:rPr>
          <w:rFonts w:ascii="Segoe UI" w:hAnsi="Segoe UI" w:cs="Segoe UI"/>
          <w:color w:val="3C76A6" w:themeColor="accent5"/>
          <w:sz w:val="22"/>
          <w:szCs w:val="22"/>
        </w:rPr>
        <w:t xml:space="preserve"> </w:t>
      </w:r>
    </w:p>
    <w:p w14:paraId="25BA6A17" w14:textId="77777777" w:rsidR="008F51E2" w:rsidRPr="00ED6316" w:rsidRDefault="008F51E2" w:rsidP="00E83BDA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61B5D35F" w14:textId="54400FDF" w:rsidR="00BB1F05" w:rsidRDefault="00BB1F05" w:rsidP="00BB1F0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</w:t>
      </w:r>
      <w:proofErr w:type="spellStart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</w:t>
      </w:r>
      <w:r w:rsidR="002E625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</w:t>
      </w:r>
      <w:proofErr w:type="spellEnd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ubuntu </w:t>
      </w:r>
      <w:r w:rsidR="00A5250D" w:rsidRP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/bin/</w:t>
      </w:r>
      <w:proofErr w:type="spellStart"/>
      <w:r w:rsidR="00A5250D" w:rsidRP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48CA675D" w14:textId="12153093" w:rsidR="003A18E0" w:rsidRDefault="003A18E0" w:rsidP="003A18E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2D8BA0AE" w14:textId="7446E8C4" w:rsid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F5C9CEA" w14:textId="3491E0EB" w:rsidR="003A18E0" w:rsidRP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3A18E0">
        <w:rPr>
          <w:rFonts w:ascii="Segoe UI" w:hAnsi="Segoe UI" w:cs="Segoe UI"/>
          <w:b w:val="0"/>
          <w:bCs w:val="0"/>
          <w:color w:val="FF0000"/>
          <w:sz w:val="22"/>
          <w:szCs w:val="22"/>
        </w:rPr>
        <w:t>Use the container Id and exec into the container</w:t>
      </w:r>
      <w:r w:rsidR="00452FBE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and Install Open JDK</w:t>
      </w:r>
    </w:p>
    <w:p w14:paraId="171563FC" w14:textId="77777777" w:rsid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743FBD7" w14:textId="0A8D92D7" w:rsid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exec -it &lt;container id&gt; /bin/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4059807D" w14:textId="7571E5D9" w:rsidR="00E83BDA" w:rsidRDefault="00BB1F05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proofErr w:type="spellStart"/>
      <w:r w:rsid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47E82114" w14:textId="18112BD1" w:rsidR="00A5250D" w:rsidRDefault="00A5250D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#apt-get update</w:t>
      </w:r>
    </w:p>
    <w:p w14:paraId="65CAB316" w14:textId="6CBE76AE" w:rsidR="00A5250D" w:rsidRDefault="00A5250D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apt-get install openjdk-8-jdk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4C567203" w14:textId="77777777" w:rsidR="00537706" w:rsidRDefault="00537706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#exit</w:t>
      </w:r>
    </w:p>
    <w:p w14:paraId="61DBE7BF" w14:textId="77777777" w:rsidR="00537706" w:rsidRDefault="00537706" w:rsidP="00A5250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EE037D" w14:textId="2C88F3F7" w:rsidR="00A25992" w:rsidRDefault="00A2599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A2599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commit &lt;container id&gt; &lt;docker hub username&gt;/&lt;image name&gt;</w:t>
      </w:r>
      <w:r w:rsidR="00C5705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:1</w:t>
      </w:r>
    </w:p>
    <w:p w14:paraId="1D042073" w14:textId="385BC5B2" w:rsidR="00861F4B" w:rsidRDefault="00861F4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17CA0A3" w14:textId="67579C64" w:rsidR="00C57057" w:rsidRPr="00C57057" w:rsidRDefault="00577A9D" w:rsidP="0059401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For Exp:- </w:t>
      </w: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commit </w:t>
      </w:r>
      <w:r w:rsidR="00E03063" w:rsidRPr="00E03063">
        <w:rPr>
          <w:rFonts w:ascii="Segoe UI" w:hAnsi="Segoe UI" w:cs="Segoe UI"/>
          <w:b w:val="0"/>
          <w:bCs w:val="0"/>
          <w:color w:val="FF0000"/>
          <w:sz w:val="22"/>
          <w:szCs w:val="22"/>
        </w:rPr>
        <w:t>6004e8e22493</w:t>
      </w: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proofErr w:type="spellStart"/>
      <w:r w:rsidR="00E03063">
        <w:rPr>
          <w:rFonts w:ascii="Segoe UI" w:hAnsi="Segoe UI" w:cs="Segoe UI"/>
          <w:b w:val="0"/>
          <w:bCs w:val="0"/>
          <w:color w:val="FF0000"/>
          <w:sz w:val="22"/>
          <w:szCs w:val="22"/>
        </w:rPr>
        <w:t>nevincleetus</w:t>
      </w:r>
      <w:proofErr w:type="spellEnd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>/</w:t>
      </w:r>
      <w:r w:rsidR="00E03063">
        <w:rPr>
          <w:rFonts w:ascii="Segoe UI" w:hAnsi="Segoe UI" w:cs="Segoe UI"/>
          <w:b w:val="0"/>
          <w:bCs w:val="0"/>
          <w:color w:val="FF0000"/>
          <w:sz w:val="22"/>
          <w:szCs w:val="22"/>
        </w:rPr>
        <w:t>myopenjdk</w:t>
      </w: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>:1</w:t>
      </w:r>
    </w:p>
    <w:p w14:paraId="2F2F23BC" w14:textId="0028A914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Execute ‘docker images’ and you will see a new image is created with the image name we passed.</w:t>
      </w:r>
    </w:p>
    <w:p w14:paraId="061E34BC" w14:textId="77777777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0EA8C95" w14:textId="5FC1FC7E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A2599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images</w:t>
      </w:r>
    </w:p>
    <w:p w14:paraId="300053E7" w14:textId="179F8E80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0E8CF3" w14:textId="192D940C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bookmarkStart w:id="1" w:name="_Hlk36931276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Create a new container from the newly created image and confirm </w:t>
      </w:r>
      <w:proofErr w:type="spell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jdk</w:t>
      </w:r>
      <w:proofErr w:type="spellEnd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version is available.</w:t>
      </w:r>
    </w:p>
    <w:bookmarkEnd w:id="1"/>
    <w:p w14:paraId="42D538BE" w14:textId="77777777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B8D51F1" w14:textId="5A5A060D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 w:rsidR="00E90E1C" w:rsidRP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run -it </w:t>
      </w:r>
      <w:r w:rsid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&lt;image id of the newly created image&gt;</w:t>
      </w:r>
      <w:r w:rsidR="00E90E1C" w:rsidRP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/bin/</w:t>
      </w:r>
      <w:proofErr w:type="spellStart"/>
      <w:r w:rsidR="00E90E1C" w:rsidRP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6D1D55C1" w14:textId="01A958C0" w:rsidR="00C57057" w:rsidRDefault="00E90E1C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java version</w:t>
      </w:r>
    </w:p>
    <w:p w14:paraId="7A221FFE" w14:textId="5DCE874D" w:rsidR="006E0E72" w:rsidRPr="00C57057" w:rsidRDefault="005059A1" w:rsidP="005059A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proofErr w:type="spellStart"/>
      <w:r w:rsidRPr="005059A1">
        <w:rPr>
          <w:rFonts w:ascii="Segoe UI" w:hAnsi="Segoe UI" w:cs="Segoe UI"/>
          <w:b w:val="0"/>
          <w:bCs w:val="0"/>
          <w:color w:val="FF0000"/>
          <w:sz w:val="22"/>
          <w:szCs w:val="22"/>
        </w:rPr>
        <w:t>openjdk</w:t>
      </w:r>
      <w:proofErr w:type="spellEnd"/>
      <w:r w:rsidRPr="005059A1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version "1.8.0_242"</w:t>
      </w:r>
    </w:p>
    <w:p w14:paraId="137E3618" w14:textId="77777777" w:rsidR="005059A1" w:rsidRDefault="005059A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D7B88B7" w14:textId="34E89B1D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8E82542" w14:textId="38D33998" w:rsidR="00795DC1" w:rsidRDefault="00795DC1" w:rsidP="00795DC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Push local image to Docker Hub </w:t>
      </w:r>
    </w:p>
    <w:p w14:paraId="5A93887E" w14:textId="77777777" w:rsidR="00795DC1" w:rsidRDefault="00795DC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FF76C6A" w14:textId="6B99184D" w:rsidR="004C15D2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login -u </w:t>
      </w:r>
      <w:r w:rsidR="006B277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docker-registry-username</w:t>
      </w:r>
      <w:r w:rsidR="006B277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="004C15D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5FE25F48" w14:textId="38E84DF2" w:rsidR="004C15D2" w:rsidRPr="00FD6D39" w:rsidRDefault="004C15D2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D6D39">
        <w:rPr>
          <w:rFonts w:ascii="Segoe UI" w:hAnsi="Segoe UI" w:cs="Segoe UI"/>
          <w:b w:val="0"/>
          <w:bCs w:val="0"/>
          <w:color w:val="FF0000"/>
          <w:sz w:val="22"/>
          <w:szCs w:val="22"/>
        </w:rPr>
        <w:t>Input the password in the prompt</w:t>
      </w:r>
    </w:p>
    <w:p w14:paraId="7B143DD1" w14:textId="391B53CF" w:rsidR="004C15D2" w:rsidRPr="00FD6D39" w:rsidRDefault="00FD6D3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D6D39">
        <w:rPr>
          <w:rFonts w:ascii="Segoe UI" w:hAnsi="Segoe UI" w:cs="Segoe UI"/>
          <w:b w:val="0"/>
          <w:bCs w:val="0"/>
          <w:color w:val="FF0000"/>
          <w:sz w:val="22"/>
          <w:szCs w:val="22"/>
        </w:rPr>
        <w:t>Login Succeeded</w:t>
      </w:r>
    </w:p>
    <w:p w14:paraId="686B048A" w14:textId="77777777" w:rsidR="00FD6D39" w:rsidRDefault="00FD6D3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9CEEBFC" w14:textId="43AD29DC" w:rsidR="00EA3624" w:rsidRPr="00F74541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tag &lt;image id&gt; 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docker-registry-username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image-name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23FA44D8" w14:textId="5C957A24" w:rsidR="00F74541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push 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docker-registry-username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image-name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6D7BA944" w14:textId="3C198F03" w:rsidR="00283FC2" w:rsidRDefault="00283FC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B9042ED" w14:textId="286459F6" w:rsidR="00283FC2" w:rsidRDefault="00283FC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9BF7881" w14:textId="39CFFDA2" w:rsidR="009A66FF" w:rsidRDefault="00283FC2" w:rsidP="00283FC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For Exp:- </w:t>
      </w:r>
      <w:r w:rsidR="009A66FF" w:rsidRPr="009A66FF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tag 7f7f0a05a3b4  </w:t>
      </w:r>
      <w:proofErr w:type="spellStart"/>
      <w:r w:rsidR="009A66FF" w:rsidRPr="009A66FF">
        <w:rPr>
          <w:rFonts w:ascii="Segoe UI" w:hAnsi="Segoe UI" w:cs="Segoe UI"/>
          <w:b w:val="0"/>
          <w:bCs w:val="0"/>
          <w:color w:val="FF0000"/>
          <w:sz w:val="22"/>
          <w:szCs w:val="22"/>
        </w:rPr>
        <w:t>nevincleetus</w:t>
      </w:r>
      <w:proofErr w:type="spellEnd"/>
      <w:r w:rsidR="009A66FF" w:rsidRPr="009A66FF">
        <w:rPr>
          <w:rFonts w:ascii="Segoe UI" w:hAnsi="Segoe UI" w:cs="Segoe UI"/>
          <w:b w:val="0"/>
          <w:bCs w:val="0"/>
          <w:color w:val="FF0000"/>
          <w:sz w:val="22"/>
          <w:szCs w:val="22"/>
        </w:rPr>
        <w:t>/myopenjdk:1</w:t>
      </w:r>
    </w:p>
    <w:p w14:paraId="0F06F35D" w14:textId="2BB18498" w:rsidR="00283FC2" w:rsidRPr="00C57057" w:rsidRDefault="009A66FF" w:rsidP="009A66FF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 </w:t>
      </w:r>
      <w:r w:rsidR="00283FC2"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</w:t>
      </w:r>
      <w:r w:rsidR="00283FC2">
        <w:rPr>
          <w:rFonts w:ascii="Segoe UI" w:hAnsi="Segoe UI" w:cs="Segoe UI"/>
          <w:b w:val="0"/>
          <w:bCs w:val="0"/>
          <w:color w:val="FF0000"/>
          <w:sz w:val="22"/>
          <w:szCs w:val="22"/>
        </w:rPr>
        <w:t>push</w:t>
      </w:r>
      <w:r w:rsidR="00283FC2"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proofErr w:type="spellStart"/>
      <w:r w:rsidR="00283FC2" w:rsidRPr="00283FC2">
        <w:rPr>
          <w:rFonts w:ascii="Segoe UI" w:hAnsi="Segoe UI" w:cs="Segoe UI"/>
          <w:b w:val="0"/>
          <w:bCs w:val="0"/>
          <w:color w:val="FF0000"/>
          <w:sz w:val="22"/>
          <w:szCs w:val="22"/>
        </w:rPr>
        <w:t>nevincleetus</w:t>
      </w:r>
      <w:proofErr w:type="spellEnd"/>
      <w:r w:rsidR="00283FC2" w:rsidRPr="00283FC2">
        <w:rPr>
          <w:rFonts w:ascii="Segoe UI" w:hAnsi="Segoe UI" w:cs="Segoe UI"/>
          <w:b w:val="0"/>
          <w:bCs w:val="0"/>
          <w:color w:val="FF0000"/>
          <w:sz w:val="22"/>
          <w:szCs w:val="22"/>
        </w:rPr>
        <w:t>/myopenjdk:1</w:t>
      </w:r>
    </w:p>
    <w:p w14:paraId="2CDC005E" w14:textId="05F71ABF" w:rsidR="00283FC2" w:rsidRDefault="00283FC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A62B229" w14:textId="495F5BEB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6A73AF7" w14:textId="0EB60D5B" w:rsidR="00EA3624" w:rsidRDefault="00EA3624" w:rsidP="00EA3624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push will prompt for the docker hub username and password. Enter the credentials and once the image is pushed to docker repository, </w:t>
      </w:r>
      <w:r w:rsidR="006048EB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go to docker hub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repository </w:t>
      </w:r>
      <w:r w:rsidR="006048EB">
        <w:rPr>
          <w:rFonts w:ascii="Segoe UI" w:hAnsi="Segoe UI" w:cs="Segoe UI"/>
          <w:b w:val="0"/>
          <w:bCs w:val="0"/>
          <w:color w:val="FF0000"/>
          <w:sz w:val="22"/>
          <w:szCs w:val="22"/>
        </w:rPr>
        <w:t>and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confirm the image is available in </w:t>
      </w:r>
      <w:r w:rsidR="006048EB">
        <w:rPr>
          <w:rFonts w:ascii="Segoe UI" w:hAnsi="Segoe UI" w:cs="Segoe UI"/>
          <w:b w:val="0"/>
          <w:bCs w:val="0"/>
          <w:color w:val="FF0000"/>
          <w:sz w:val="22"/>
          <w:szCs w:val="22"/>
        </w:rPr>
        <w:t>the repository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.</w:t>
      </w:r>
    </w:p>
    <w:p w14:paraId="6A5615B8" w14:textId="038C1B66" w:rsidR="00EA3624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08E9EFB" w14:textId="77777777" w:rsidR="003C00FE" w:rsidRDefault="003C00FE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460A9829" w14:textId="77777777" w:rsidR="003C00FE" w:rsidRDefault="003C00FE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14798AE4" w14:textId="6A75D8C9" w:rsidR="00D4109F" w:rsidRDefault="00D4109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Docker Image history</w:t>
      </w:r>
    </w:p>
    <w:p w14:paraId="3E2CBE9B" w14:textId="1A89F11F" w:rsidR="00D4109F" w:rsidRDefault="00D4109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02D4F1E7" w14:textId="13639DDA" w:rsidR="00D4109F" w:rsidRPr="00F74541" w:rsidRDefault="00D4109F" w:rsidP="00D4109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history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id&gt;</w:t>
      </w:r>
    </w:p>
    <w:p w14:paraId="38F3FA45" w14:textId="1C537311" w:rsidR="00D4109F" w:rsidRDefault="00D4109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5AA0F8E3" w14:textId="1A38F581" w:rsidR="00D4109F" w:rsidRPr="003C0575" w:rsidRDefault="003C0575" w:rsidP="00D4109F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The above command shall return details on </w:t>
      </w:r>
      <w:r w:rsidRPr="003C0575">
        <w:rPr>
          <w:rFonts w:ascii="Segoe UI" w:hAnsi="Segoe UI" w:cs="Segoe UI"/>
          <w:b w:val="0"/>
          <w:bCs w:val="0"/>
          <w:color w:val="FF0000"/>
          <w:sz w:val="22"/>
          <w:szCs w:val="22"/>
        </w:rPr>
        <w:t>how the image was built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.</w:t>
      </w:r>
    </w:p>
    <w:p w14:paraId="48720E72" w14:textId="737594B2" w:rsidR="00D4109F" w:rsidRDefault="00D4109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AB828CC" w14:textId="5A5EAB70" w:rsidR="00CB5577" w:rsidRDefault="00CB5577" w:rsidP="00CB5577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Inspect Docker Image</w:t>
      </w:r>
    </w:p>
    <w:p w14:paraId="00D65CF1" w14:textId="77777777" w:rsidR="00CB5577" w:rsidRPr="003C0575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89591A4" w14:textId="3E2A29FE" w:rsidR="00D4109F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image inspect &lt;image id&gt;</w:t>
      </w:r>
    </w:p>
    <w:p w14:paraId="3196E077" w14:textId="7299D687" w:rsidR="00CB5577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C7F068" w14:textId="7057830B" w:rsidR="00CB5577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4E78B5" w14:textId="38D0F6DE" w:rsidR="0095091E" w:rsidRDefault="0095091E" w:rsidP="0095091E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Save</w:t>
      </w:r>
      <w:r w:rsidR="00A523B5">
        <w:rPr>
          <w:rFonts w:ascii="Segoe UI" w:hAnsi="Segoe UI" w:cs="Segoe UI"/>
          <w:color w:val="3C76A6" w:themeColor="accent5"/>
          <w:sz w:val="22"/>
          <w:szCs w:val="22"/>
        </w:rPr>
        <w:t>/</w:t>
      </w:r>
      <w:r>
        <w:rPr>
          <w:rFonts w:ascii="Segoe UI" w:hAnsi="Segoe UI" w:cs="Segoe UI"/>
          <w:color w:val="3C76A6" w:themeColor="accent5"/>
          <w:sz w:val="22"/>
          <w:szCs w:val="22"/>
        </w:rPr>
        <w:t>load Images</w:t>
      </w:r>
    </w:p>
    <w:p w14:paraId="393FB424" w14:textId="5BEE89BD" w:rsidR="0095091E" w:rsidRDefault="0095091E" w:rsidP="0095091E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1A63FB20" w14:textId="58DC5A61" w:rsidR="0095091E" w:rsidRDefault="00760739" w:rsidP="009509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95091E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image </w:t>
      </w:r>
      <w:r w:rsid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save</w:t>
      </w:r>
      <w:r w:rsidR="0095091E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95091E" w:rsidRPr="0095091E">
        <w:rPr>
          <w:rFonts w:ascii="Segoe UI" w:hAnsi="Segoe UI" w:cs="Segoe UI"/>
          <w:b w:val="0"/>
          <w:bCs w:val="0"/>
          <w:color w:val="FF0000"/>
          <w:sz w:val="22"/>
          <w:szCs w:val="22"/>
        </w:rPr>
        <w:t>&lt;image id&gt;</w:t>
      </w:r>
      <w:r w:rsid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95091E" w:rsidRP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&gt; </w:t>
      </w:r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proofErr w:type="spellStart"/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tmp</w:t>
      </w:r>
      <w:proofErr w:type="spellEnd"/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myimage</w:t>
      </w:r>
      <w:r w:rsidR="0095091E" w:rsidRP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.tar</w:t>
      </w:r>
    </w:p>
    <w:p w14:paraId="18842BDC" w14:textId="4268F84E" w:rsidR="00F3752C" w:rsidRDefault="00F3752C" w:rsidP="009509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</w:t>
      </w:r>
      <w:r w:rsidRPr="0095091E">
        <w:rPr>
          <w:rFonts w:ascii="Segoe UI" w:hAnsi="Segoe UI" w:cs="Segoe UI"/>
          <w:b w:val="0"/>
          <w:bCs w:val="0"/>
          <w:color w:val="FF0000"/>
          <w:sz w:val="22"/>
          <w:szCs w:val="22"/>
        </w:rPr>
        <w:t>image id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69270E7F" w14:textId="5098B0C1" w:rsidR="0095091E" w:rsidRPr="0095091E" w:rsidRDefault="0095091E" w:rsidP="009509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#</w:t>
      </w:r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load -</w:t>
      </w:r>
      <w:proofErr w:type="spellStart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/</w:t>
      </w:r>
      <w:proofErr w:type="spellStart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tmp</w:t>
      </w:r>
      <w:proofErr w:type="spellEnd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myimage</w:t>
      </w:r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.tar </w:t>
      </w:r>
    </w:p>
    <w:p w14:paraId="75BA98B1" w14:textId="1F51E2BA" w:rsidR="009A7375" w:rsidRDefault="009A737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7283BFB" w14:textId="0E0C9DAD" w:rsidR="00BF0C68" w:rsidRPr="003C0575" w:rsidRDefault="00BF0C68" w:rsidP="00BF0C68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The “docker image save” command save </w:t>
      </w:r>
      <w:r w:rsidR="004B3767">
        <w:rPr>
          <w:rFonts w:ascii="Segoe UI" w:hAnsi="Segoe UI" w:cs="Segoe UI"/>
          <w:b w:val="0"/>
          <w:bCs w:val="0"/>
          <w:color w:val="FF0000"/>
          <w:sz w:val="22"/>
          <w:szCs w:val="22"/>
        </w:rPr>
        <w:t>one or more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image to a tar file. </w:t>
      </w:r>
      <w:r w:rsidR="00034A0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r w:rsidR="00F05CB3">
        <w:rPr>
          <w:rFonts w:ascii="Segoe UI" w:hAnsi="Segoe UI" w:cs="Segoe UI"/>
          <w:b w:val="0"/>
          <w:bCs w:val="0"/>
          <w:color w:val="FF0000"/>
          <w:sz w:val="22"/>
          <w:szCs w:val="22"/>
        </w:rPr>
        <w:t>The output tar file can be then used to load and re-create the image.</w:t>
      </w:r>
      <w:r w:rsid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D</w:t>
      </w:r>
      <w:r w:rsidR="009E5464" w:rsidRP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ocker save will produce a </w:t>
      </w:r>
      <w:proofErr w:type="spellStart"/>
      <w:r w:rsidR="009E5464" w:rsidRP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>tarball</w:t>
      </w:r>
      <w:proofErr w:type="spellEnd"/>
      <w:r w:rsidR="009E5464" w:rsidRP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>, but with all</w:t>
      </w:r>
      <w:r w:rsidR="00110556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the parent layers </w:t>
      </w:r>
      <w:r w:rsidR="00110556" w:rsidRPr="00110556">
        <w:rPr>
          <w:rFonts w:ascii="Segoe UI" w:hAnsi="Segoe UI" w:cs="Segoe UI"/>
          <w:b w:val="0"/>
          <w:bCs w:val="0"/>
          <w:color w:val="FF0000"/>
          <w:sz w:val="22"/>
          <w:szCs w:val="22"/>
        </w:rPr>
        <w:t>and all tags + versions.</w:t>
      </w:r>
      <w:r w:rsidR="00110556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</w:t>
      </w:r>
    </w:p>
    <w:p w14:paraId="69069EAF" w14:textId="77777777" w:rsidR="0023018C" w:rsidRDefault="0023018C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10D4EAD" w14:textId="62F33F2C" w:rsidR="00DC54AF" w:rsidRDefault="00DC54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8CB6828" w14:textId="50560B0F" w:rsidR="001F174D" w:rsidRPr="00A95C67" w:rsidRDefault="00A95C67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A95C67">
        <w:rPr>
          <w:rFonts w:ascii="Segoe UI" w:hAnsi="Segoe UI" w:cs="Segoe UI"/>
          <w:color w:val="3C76A6" w:themeColor="accent5"/>
          <w:sz w:val="22"/>
          <w:szCs w:val="22"/>
        </w:rPr>
        <w:t xml:space="preserve">Stop </w:t>
      </w:r>
      <w:r>
        <w:rPr>
          <w:rFonts w:ascii="Segoe UI" w:hAnsi="Segoe UI" w:cs="Segoe UI"/>
          <w:color w:val="3C76A6" w:themeColor="accent5"/>
          <w:sz w:val="22"/>
          <w:szCs w:val="22"/>
        </w:rPr>
        <w:t xml:space="preserve">and kill </w:t>
      </w:r>
      <w:r w:rsidRPr="00A95C67">
        <w:rPr>
          <w:rFonts w:ascii="Segoe UI" w:hAnsi="Segoe UI" w:cs="Segoe UI"/>
          <w:color w:val="3C76A6" w:themeColor="accent5"/>
          <w:sz w:val="22"/>
          <w:szCs w:val="22"/>
        </w:rPr>
        <w:t>all containers</w:t>
      </w:r>
    </w:p>
    <w:p w14:paraId="225B0444" w14:textId="77777777" w:rsidR="009A7E63" w:rsidRDefault="009A7E63" w:rsidP="009A7E6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0692692" w14:textId="4E04258A" w:rsidR="009A7E63" w:rsidRDefault="009A7E63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B34076">
        <w:rPr>
          <w:rFonts w:ascii="Segoe UI" w:hAnsi="Segoe UI" w:cs="Segoe UI"/>
          <w:b w:val="0"/>
          <w:bCs w:val="0"/>
          <w:color w:val="FF0000"/>
          <w:sz w:val="22"/>
          <w:szCs w:val="22"/>
        </w:rPr>
        <w:t>Stop ALL containers</w:t>
      </w:r>
    </w:p>
    <w:p w14:paraId="5C80742E" w14:textId="77777777" w:rsidR="00B34076" w:rsidRDefault="00B34076" w:rsidP="00B3407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stop $(docker </w:t>
      </w:r>
      <w:proofErr w:type="spellStart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 -q) </w:t>
      </w:r>
    </w:p>
    <w:p w14:paraId="1020FC6C" w14:textId="77777777" w:rsidR="00B34076" w:rsidRPr="00B34076" w:rsidRDefault="00B34076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C6E4DD4" w14:textId="77777777" w:rsidR="009A7E63" w:rsidRPr="00B34076" w:rsidRDefault="009A7E63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AD26DBE" w14:textId="6476C65D" w:rsidR="00A95C67" w:rsidRPr="00B34076" w:rsidRDefault="00B34076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B34076">
        <w:rPr>
          <w:rFonts w:ascii="Segoe UI" w:hAnsi="Segoe UI" w:cs="Segoe UI"/>
          <w:b w:val="0"/>
          <w:bCs w:val="0"/>
          <w:color w:val="FF0000"/>
          <w:sz w:val="22"/>
          <w:szCs w:val="22"/>
        </w:rPr>
        <w:t>R</w:t>
      </w:r>
      <w:r w:rsidR="009A7E63" w:rsidRPr="00B34076">
        <w:rPr>
          <w:rFonts w:ascii="Segoe UI" w:hAnsi="Segoe UI" w:cs="Segoe UI"/>
          <w:b w:val="0"/>
          <w:bCs w:val="0"/>
          <w:color w:val="FF0000"/>
          <w:sz w:val="22"/>
          <w:szCs w:val="22"/>
        </w:rPr>
        <w:t>emove ALL containers</w:t>
      </w:r>
    </w:p>
    <w:p w14:paraId="644664B9" w14:textId="1C0EA23B" w:rsidR="00B34076" w:rsidRDefault="00B34076" w:rsidP="00B3407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lastRenderedPageBreak/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rm -f $(docker </w:t>
      </w:r>
      <w:proofErr w:type="spellStart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 -q)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7872674E" w14:textId="77777777" w:rsidR="00110556" w:rsidRDefault="00110556" w:rsidP="00B3407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E5555E9" w14:textId="62F2E38D" w:rsidR="00A95C67" w:rsidRDefault="00A95C6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2DF363" w14:textId="77777777" w:rsidR="00110556" w:rsidRDefault="00110556" w:rsidP="00110556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Clean the terminated containers  </w:t>
      </w:r>
    </w:p>
    <w:p w14:paraId="17DF0185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14A1C03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container prune -f</w:t>
      </w:r>
    </w:p>
    <w:p w14:paraId="732190FA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9C3CA9E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Above command shall remove/clean all stopped containers</w:t>
      </w:r>
    </w:p>
    <w:p w14:paraId="1740FCB9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32BF935" w14:textId="77777777" w:rsidR="00110556" w:rsidRDefault="00110556" w:rsidP="00110556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Details of docker containers  </w:t>
      </w:r>
    </w:p>
    <w:p w14:paraId="39044257" w14:textId="77777777" w:rsidR="00110556" w:rsidRDefault="00110556" w:rsidP="00110556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7371E682" w14:textId="77777777" w:rsidR="00110556" w:rsidRPr="00F74541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container inspect &lt;container id&gt;</w:t>
      </w:r>
    </w:p>
    <w:p w14:paraId="570DC274" w14:textId="5E81134D" w:rsidR="00A95C67" w:rsidRDefault="00A95C6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8CE6916" w14:textId="0F9094F6" w:rsidR="00EB1D97" w:rsidRPr="00EB1D97" w:rsidRDefault="00EB1D97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EB1D97">
        <w:rPr>
          <w:rFonts w:ascii="Segoe UI" w:hAnsi="Segoe UI" w:cs="Segoe UI"/>
          <w:color w:val="3C76A6" w:themeColor="accent5"/>
          <w:sz w:val="22"/>
          <w:szCs w:val="22"/>
        </w:rPr>
        <w:t>Resource provisioning</w:t>
      </w:r>
    </w:p>
    <w:p w14:paraId="1A2E8224" w14:textId="4FCEA8EE" w:rsidR="00901DA4" w:rsidRDefault="00901DA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6339C8F" w14:textId="1433A947" w:rsidR="00EB1D97" w:rsidRDefault="006D17B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D17B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run -d --memory-reservation=750m --name mymem1 </w:t>
      </w:r>
      <w:proofErr w:type="spellStart"/>
      <w:r w:rsidRPr="006D17B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ubuntu:latest</w:t>
      </w:r>
      <w:proofErr w:type="spellEnd"/>
      <w:r w:rsidRPr="006D17B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sleep 3600</w:t>
      </w:r>
    </w:p>
    <w:p w14:paraId="07705491" w14:textId="64E6CEED" w:rsidR="009925D5" w:rsidRDefault="009925D5" w:rsidP="009925D5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>-</w:t>
      </w:r>
      <w:r w:rsidRPr="009925D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9925D5">
        <w:rPr>
          <w:rFonts w:ascii="Segoe UI" w:hAnsi="Segoe UI" w:cs="Segoe UI"/>
          <w:b w:val="0"/>
          <w:bCs w:val="0"/>
          <w:color w:val="FF0000"/>
          <w:sz w:val="22"/>
          <w:szCs w:val="22"/>
        </w:rPr>
        <w:t>memory-reservation</w:t>
      </w:r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= : The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soft limit of</w:t>
      </w:r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memory the container can use.</w:t>
      </w:r>
    </w:p>
    <w:p w14:paraId="58E5EADF" w14:textId="77777777" w:rsidR="009925D5" w:rsidRDefault="009925D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FCBE93" w14:textId="77777777" w:rsidR="009925D5" w:rsidRDefault="009925D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03D1FAF" w14:textId="3FB453C3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025A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run -d --memory=20m --memory-swap=20m --name </w:t>
      </w:r>
      <w:proofErr w:type="spellStart"/>
      <w:r w:rsidRPr="00F025A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myPython</w:t>
      </w:r>
      <w:proofErr w:type="spellEnd"/>
      <w:r w:rsidRPr="00F025A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python:3-alpine sleep 3600</w:t>
      </w:r>
    </w:p>
    <w:p w14:paraId="670063E5" w14:textId="121939AC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>-m or --memory= : The maximum amount of memory the container can use.</w:t>
      </w:r>
    </w:p>
    <w:p w14:paraId="6CC63B52" w14:textId="121793D0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D8E54A7" w14:textId="7F2B85FE" w:rsidR="00734C94" w:rsidRPr="00734C94" w:rsidRDefault="00734C9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run -d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–</w:t>
      </w:r>
      <w:proofErr w:type="spellStart"/>
      <w:r w:rsidRPr="00734C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cpus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=2 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--name mycpu</w:t>
      </w:r>
      <w:r w:rsidR="00BD08D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s2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alpine:3.8 /bin/</w:t>
      </w:r>
      <w:proofErr w:type="spellStart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4BDEA372" w14:textId="64F12DF6" w:rsidR="00C321BE" w:rsidRPr="00C321BE" w:rsidRDefault="00C321BE" w:rsidP="00C321B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container run -d --</w:t>
      </w:r>
      <w:proofErr w:type="spellStart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cpu</w:t>
      </w:r>
      <w:proofErr w:type="spellEnd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-shares=100 </w:t>
      </w:r>
      <w:bookmarkStart w:id="2" w:name="_Hlk36940962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--name mycpu100 alpine:3.8 /bin/</w:t>
      </w:r>
      <w:proofErr w:type="spellStart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bookmarkEnd w:id="2"/>
      <w:proofErr w:type="spellEnd"/>
    </w:p>
    <w:p w14:paraId="79074A0E" w14:textId="27B0E7BC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51C3F20" w14:textId="77777777" w:rsidR="00C321BE" w:rsidRDefault="00C321BE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B61CC39" w14:textId="4AAA901C" w:rsidR="009925D5" w:rsidRPr="00065C29" w:rsidRDefault="00947F0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6"/>
          <w:szCs w:val="26"/>
        </w:rPr>
      </w:pPr>
      <w:proofErr w:type="spellStart"/>
      <w:r w:rsidRPr="00065C29">
        <w:rPr>
          <w:rFonts w:ascii="Segoe UI" w:hAnsi="Segoe UI" w:cs="Segoe UI"/>
          <w:color w:val="3C76A6" w:themeColor="accent5"/>
          <w:sz w:val="26"/>
          <w:szCs w:val="26"/>
        </w:rPr>
        <w:t>Dockerfile</w:t>
      </w:r>
      <w:proofErr w:type="spellEnd"/>
    </w:p>
    <w:p w14:paraId="6CD54E4C" w14:textId="62E14B65" w:rsid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2CB3B46" w14:textId="75A620B9" w:rsidR="006429D7" w:rsidRDefault="00065C29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C</w:t>
      </w:r>
      <w:r w:rsidR="006429D7">
        <w:rPr>
          <w:rFonts w:ascii="Segoe UI" w:hAnsi="Segoe UI" w:cs="Segoe UI"/>
          <w:color w:val="3C76A6" w:themeColor="accent5"/>
          <w:sz w:val="22"/>
          <w:szCs w:val="22"/>
        </w:rPr>
        <w:t xml:space="preserve">reate your </w:t>
      </w:r>
      <w:proofErr w:type="spellStart"/>
      <w:r w:rsidR="006429D7">
        <w:rPr>
          <w:rFonts w:ascii="Segoe UI" w:hAnsi="Segoe UI" w:cs="Segoe UI"/>
          <w:color w:val="3C76A6" w:themeColor="accent5"/>
          <w:sz w:val="22"/>
          <w:szCs w:val="22"/>
        </w:rPr>
        <w:t>Dockerfile</w:t>
      </w:r>
      <w:proofErr w:type="spellEnd"/>
      <w:r w:rsidR="006429D7">
        <w:rPr>
          <w:rFonts w:ascii="Segoe UI" w:hAnsi="Segoe UI" w:cs="Segoe UI"/>
          <w:color w:val="3C76A6" w:themeColor="accent5"/>
          <w:sz w:val="22"/>
          <w:szCs w:val="22"/>
        </w:rPr>
        <w:t xml:space="preserve"> </w:t>
      </w:r>
    </w:p>
    <w:p w14:paraId="5BF894A3" w14:textId="73947075" w:rsid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AB2CA5" w14:textId="64107BC3" w:rsidR="006429D7" w:rsidRP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Open </w:t>
      </w:r>
      <w:r w:rsidR="0007588C">
        <w:rPr>
          <w:rFonts w:ascii="Segoe UI" w:hAnsi="Segoe UI" w:cs="Segoe UI"/>
          <w:b w:val="0"/>
          <w:bCs w:val="0"/>
          <w:color w:val="FF0000"/>
          <w:sz w:val="22"/>
          <w:szCs w:val="22"/>
        </w:rPr>
        <w:t>your</w:t>
      </w: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editor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and type the below content. Save it as ubuntu-</w:t>
      </w:r>
      <w:proofErr w:type="spell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jdk.dockerfile</w:t>
      </w:r>
      <w:proofErr w:type="spellEnd"/>
    </w:p>
    <w:p w14:paraId="3E6A84F3" w14:textId="77777777" w:rsid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F951552" w14:textId="77777777" w:rsidR="006429D7" w:rsidRP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>FROM ubuntu</w:t>
      </w:r>
    </w:p>
    <w:p w14:paraId="773D9831" w14:textId="4468C18E" w:rsidR="006429D7" w:rsidRP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>RUN apt update</w:t>
      </w:r>
      <w:r w:rsidR="0050644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&amp;&amp; </w:t>
      </w:r>
      <w:r w:rsidR="00DD4BC4" w:rsidRPr="00DD4BC4">
        <w:rPr>
          <w:rFonts w:ascii="Segoe UI" w:hAnsi="Segoe UI" w:cs="Segoe UI"/>
          <w:b w:val="0"/>
          <w:bCs w:val="0"/>
          <w:color w:val="FF0000"/>
          <w:sz w:val="22"/>
          <w:szCs w:val="22"/>
        </w:rPr>
        <w:t>apt-get install -y</w:t>
      </w: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apache2</w:t>
      </w:r>
    </w:p>
    <w:p w14:paraId="2ACFC483" w14:textId="110478A1" w:rsid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>RUN apt -y install openjdk-8-jdk</w:t>
      </w:r>
    </w:p>
    <w:p w14:paraId="1C40230C" w14:textId="77777777" w:rsid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09C109D" w14:textId="1951744B" w:rsid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bookmarkStart w:id="3" w:name="_Hlk37113374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429D7">
        <w:t xml:space="preserve">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build -t </w:t>
      </w:r>
      <w:r w:rsid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ubuntu-jdk:1 -f </w:t>
      </w:r>
      <w:r w:rsidR="00450FB9" w:rsidRP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ubuntu-</w:t>
      </w:r>
      <w:proofErr w:type="spellStart"/>
      <w:r w:rsidR="00450FB9" w:rsidRP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jdk.dockerfile</w:t>
      </w:r>
      <w:proofErr w:type="spellEnd"/>
      <w:r w:rsid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</w:t>
      </w:r>
    </w:p>
    <w:p w14:paraId="1D9E652C" w14:textId="5FA8F2B9" w:rsidR="006429D7" w:rsidRDefault="008220EE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429D7">
        <w:t xml:space="preserve">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 /bin/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6F74909A" w14:textId="53665F2F" w:rsidR="00ED621E" w:rsidRDefault="00ED621E" w:rsidP="00ED621E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java version</w:t>
      </w:r>
    </w:p>
    <w:bookmarkEnd w:id="3"/>
    <w:p w14:paraId="335395E4" w14:textId="1DE83AED" w:rsidR="006429D7" w:rsidRDefault="006429D7" w:rsidP="00CD3AF6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1296824" w14:textId="473ACA89" w:rsidR="00CD3AF6" w:rsidRDefault="00CD3AF6" w:rsidP="00CD3AF6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3AA74A2" w14:textId="757AECF9" w:rsidR="00F05732" w:rsidRDefault="00C87E3E" w:rsidP="00707C0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lastRenderedPageBreak/>
        <w:t xml:space="preserve">Examples of </w:t>
      </w:r>
      <w:proofErr w:type="spellStart"/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Dockerfiles</w:t>
      </w:r>
      <w:proofErr w:type="spellEnd"/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using the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most 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common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ly used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instructions are available under 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“</w:t>
      </w:r>
      <w:r w:rsidR="00707C0D" w:rsidRPr="003435CD">
        <w:rPr>
          <w:rFonts w:ascii="Segoe UI" w:hAnsi="Segoe UI" w:cs="Segoe UI"/>
          <w:b w:val="0"/>
          <w:bCs w:val="0"/>
          <w:color w:val="FF0000"/>
          <w:sz w:val="22"/>
          <w:szCs w:val="22"/>
        </w:rPr>
        <w:t>day_01_docker/</w:t>
      </w:r>
      <w:proofErr w:type="spellStart"/>
      <w:r w:rsidR="00707C0D" w:rsidRPr="003435CD"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dockerfiles</w:t>
      </w:r>
      <w:proofErr w:type="spellEnd"/>
      <w:r w:rsidR="00707C0D" w:rsidRPr="003435CD">
        <w:rPr>
          <w:rFonts w:ascii="Segoe UI" w:hAnsi="Segoe UI" w:cs="Segoe UI"/>
          <w:b w:val="0"/>
          <w:bCs w:val="0"/>
          <w:color w:val="FF0000"/>
          <w:sz w:val="22"/>
          <w:szCs w:val="22"/>
        </w:rPr>
        <w:t>/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” folder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for reference.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</w:t>
      </w:r>
    </w:p>
    <w:p w14:paraId="0001D6C9" w14:textId="394FB5BA" w:rsidR="00C30563" w:rsidRDefault="00C30563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41FB8101" w14:textId="77777777" w:rsidR="0009391E" w:rsidRDefault="0009391E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57FC0FD5" w14:textId="4BD18D02" w:rsidR="00C30563" w:rsidRDefault="00901154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>
        <w:rPr>
          <w:rFonts w:ascii="Segoe UI" w:hAnsi="Segoe UI" w:cs="Segoe UI"/>
          <w:color w:val="3C76A6" w:themeColor="accent5"/>
          <w:sz w:val="26"/>
          <w:szCs w:val="26"/>
        </w:rPr>
        <w:t>List Available Packages in Linux</w:t>
      </w:r>
    </w:p>
    <w:p w14:paraId="411B748C" w14:textId="5552EB23" w:rsidR="00901154" w:rsidRDefault="00901154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68DA95BC" w14:textId="43B3B32F" w:rsidR="009E7551" w:rsidRDefault="009E7551" w:rsidP="009E755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429D7">
        <w:t xml:space="preserve">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build -t </w:t>
      </w:r>
      <w:r w:rsidR="006D7E80" w:rsidRPr="006D7E8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ubuntu_sw_info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:1 -f </w:t>
      </w:r>
      <w:proofErr w:type="spellStart"/>
      <w:r w:rsidR="006D7E80" w:rsidRPr="006D7E8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ubuntu_sw_info.Dockerfile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</w:t>
      </w:r>
    </w:p>
    <w:p w14:paraId="5FEDDB6D" w14:textId="21A5A8C8" w:rsidR="0026152B" w:rsidRDefault="0026152B" w:rsidP="009E755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docker images</w:t>
      </w:r>
    </w:p>
    <w:p w14:paraId="24AF4004" w14:textId="77777777" w:rsidR="009E7551" w:rsidRDefault="009E7551" w:rsidP="009E755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429D7">
        <w:t xml:space="preserve">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 /bin/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72379073" w14:textId="36AAB803" w:rsidR="009E7551" w:rsidRDefault="009E7551" w:rsidP="009E7551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6D7E80" w:rsidRPr="006D7E80">
        <w:t xml:space="preserve"> </w:t>
      </w:r>
      <w:proofErr w:type="spellStart"/>
      <w:r w:rsidR="006D7E80" w:rsidRPr="006D7E8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dpkg</w:t>
      </w:r>
      <w:proofErr w:type="spellEnd"/>
      <w:r w:rsidR="006D7E80" w:rsidRPr="006D7E8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-l</w:t>
      </w:r>
    </w:p>
    <w:p w14:paraId="4E621D10" w14:textId="2501BDB7" w:rsidR="006D7E80" w:rsidRDefault="006D7E80" w:rsidP="009E7551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ED7D339" w14:textId="3C89C024" w:rsidR="006D7E80" w:rsidRPr="00ED22A0" w:rsidRDefault="006D7E80" w:rsidP="009E7551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ED22A0">
        <w:rPr>
          <w:rFonts w:ascii="Segoe UI" w:hAnsi="Segoe UI" w:cs="Segoe UI"/>
          <w:b w:val="0"/>
          <w:bCs w:val="0"/>
          <w:color w:val="FF0000"/>
          <w:sz w:val="22"/>
          <w:szCs w:val="22"/>
          <w:highlight w:val="yellow"/>
        </w:rPr>
        <w:t>The command shall return the list of software installed in the container.</w:t>
      </w:r>
    </w:p>
    <w:p w14:paraId="6913741B" w14:textId="4C355FD8" w:rsidR="00901154" w:rsidRDefault="00901154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7C2CF28A" w14:textId="77777777" w:rsidR="00C30563" w:rsidRDefault="00C30563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3894BA1E" w14:textId="63618EBE" w:rsidR="002D3381" w:rsidRDefault="002D3381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>
        <w:rPr>
          <w:rFonts w:ascii="Segoe UI" w:hAnsi="Segoe UI" w:cs="Segoe UI"/>
          <w:color w:val="3C76A6" w:themeColor="accent5"/>
          <w:sz w:val="26"/>
          <w:szCs w:val="26"/>
        </w:rPr>
        <w:t>Debugging a docker container</w:t>
      </w:r>
    </w:p>
    <w:p w14:paraId="157A4B74" w14:textId="0FAD62C9" w:rsidR="002D3381" w:rsidRDefault="002D3381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4363E5EA" w14:textId="675B06BF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 -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itd</w:t>
      </w:r>
      <w:proofErr w:type="spellEnd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-p 8000:80 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</w:t>
      </w:r>
      <w:proofErr w:type="spellEnd"/>
    </w:p>
    <w:p w14:paraId="55AC45A5" w14:textId="49B95E14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0FC36A22" w14:textId="56CB5731" w:rsidR="00AE654F" w:rsidRDefault="00AE654F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stats</w:t>
      </w:r>
    </w:p>
    <w:p w14:paraId="2799C616" w14:textId="40A83343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stats 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717DF7D0" w14:textId="6706D49C" w:rsidR="00986F3F" w:rsidRDefault="00986F3F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4398352" w14:textId="66E0A0FC" w:rsidR="00986F3F" w:rsidRPr="006429D7" w:rsidRDefault="00986F3F" w:rsidP="00986F3F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Prints the memory, CPU and IO details.</w:t>
      </w:r>
    </w:p>
    <w:p w14:paraId="0C174735" w14:textId="77777777" w:rsidR="00986F3F" w:rsidRDefault="00986F3F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B9A6448" w14:textId="64C3E194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bookmarkStart w:id="4" w:name="_Hlk37114458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 w:rsidR="00E654B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top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bookmarkEnd w:id="4"/>
    </w:p>
    <w:p w14:paraId="7D6403F6" w14:textId="016B1D58" w:rsidR="00986F3F" w:rsidRPr="006429D7" w:rsidRDefault="00986F3F" w:rsidP="00986F3F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Prints the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top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.</w:t>
      </w:r>
    </w:p>
    <w:p w14:paraId="09B361A2" w14:textId="6ACFDE88" w:rsidR="002D3381" w:rsidRDefault="002D3381" w:rsidP="002D33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6"/>
          <w:szCs w:val="26"/>
        </w:rPr>
      </w:pPr>
    </w:p>
    <w:p w14:paraId="163650DE" w14:textId="53A4DF08" w:rsidR="005214A9" w:rsidRPr="00065C29" w:rsidRDefault="005214A9" w:rsidP="002D33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6"/>
          <w:szCs w:val="26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events</w:t>
      </w:r>
    </w:p>
    <w:p w14:paraId="11104787" w14:textId="77777777" w:rsidR="002D3381" w:rsidRDefault="002D3381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8AA570E" w14:textId="3887DE69" w:rsidR="00F05732" w:rsidRDefault="00F05732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0213305" w14:textId="3B6A188F" w:rsidR="00FF42F2" w:rsidRPr="00FF42F2" w:rsidRDefault="00FF42F2" w:rsidP="00F7454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 w:rsidRPr="00FF42F2">
        <w:rPr>
          <w:rFonts w:ascii="Segoe UI" w:hAnsi="Segoe UI" w:cs="Segoe UI"/>
          <w:color w:val="3C76A6" w:themeColor="accent5"/>
          <w:sz w:val="26"/>
          <w:szCs w:val="26"/>
        </w:rPr>
        <w:t>Docker Volume</w:t>
      </w:r>
    </w:p>
    <w:p w14:paraId="2A08F964" w14:textId="77777777" w:rsidR="00F05732" w:rsidRDefault="00F05732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089F0525" w14:textId="77777777" w:rsidR="00FF42F2" w:rsidRPr="00FF42F2" w:rsidRDefault="00FF42F2" w:rsidP="00FF42F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F42F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Run </w:t>
      </w:r>
      <w:proofErr w:type="spellStart"/>
      <w:r w:rsidRPr="00FF42F2">
        <w:rPr>
          <w:rFonts w:ascii="Segoe UI" w:hAnsi="Segoe UI" w:cs="Segoe UI"/>
          <w:b w:val="0"/>
          <w:bCs w:val="0"/>
          <w:color w:val="FF0000"/>
          <w:sz w:val="22"/>
          <w:szCs w:val="22"/>
        </w:rPr>
        <w:t>Mysql</w:t>
      </w:r>
      <w:proofErr w:type="spellEnd"/>
      <w:r w:rsidRPr="00FF42F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DB</w:t>
      </w:r>
    </w:p>
    <w:p w14:paraId="57446715" w14:textId="4D96B02F" w:rsidR="003520A9" w:rsidRDefault="003520A9" w:rsidP="003520A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8F1C841" w14:textId="6E13D1A5" w:rsidR="003520A9" w:rsidRPr="003520A9" w:rsidRDefault="003520A9" w:rsidP="003520A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-d -e MYSQL_ROOT_PASSWORD=admin -v /home/docker/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-data:/var/lib/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--name 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mysqlserver</w:t>
      </w:r>
      <w:proofErr w:type="spellEnd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</w:p>
    <w:p w14:paraId="7F9FAE35" w14:textId="77777777" w:rsidR="003520A9" w:rsidRPr="003520A9" w:rsidRDefault="003520A9" w:rsidP="003520A9">
      <w:pPr>
        <w:pStyle w:val="Heading1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610B3F0" w14:textId="4AA3B98B" w:rsidR="003520A9" w:rsidRPr="003520A9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Once you started the </w:t>
      </w:r>
      <w:proofErr w:type="spellStart"/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>My</w:t>
      </w:r>
      <w:r w:rsidR="00E573F7">
        <w:rPr>
          <w:rFonts w:ascii="Segoe UI" w:hAnsi="Segoe UI" w:cs="Segoe UI"/>
          <w:b w:val="0"/>
          <w:bCs w:val="0"/>
          <w:color w:val="FF0000"/>
          <w:sz w:val="22"/>
          <w:szCs w:val="22"/>
        </w:rPr>
        <w:t>S</w:t>
      </w:r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>ql</w:t>
      </w:r>
      <w:proofErr w:type="spellEnd"/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container, connect to the container using docker exec -it &lt;</w:t>
      </w:r>
      <w:proofErr w:type="spellStart"/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>containerid</w:t>
      </w:r>
      <w:proofErr w:type="spellEnd"/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>&gt; /bin/bash</w:t>
      </w:r>
    </w:p>
    <w:p w14:paraId="5EC7F1ED" w14:textId="77777777" w:rsidR="006C5081" w:rsidRDefault="006C5081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bookmarkStart w:id="5" w:name="_GoBack"/>
      <w:bookmarkEnd w:id="5"/>
    </w:p>
    <w:p w14:paraId="045C5E1E" w14:textId="77777777" w:rsidR="006C5081" w:rsidRDefault="006C5081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CA9B872" w14:textId="123183E5" w:rsidR="006C5081" w:rsidRDefault="006C5081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exec -it &lt;container-id&gt; /bin/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1BCC22D3" w14:textId="77777777" w:rsidR="006C5081" w:rsidRDefault="006C5081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1E4D5E7" w14:textId="6693517B" w:rsidR="003520A9" w:rsidRPr="006C5081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lastRenderedPageBreak/>
        <w:t>$</w:t>
      </w:r>
      <w:proofErr w:type="spellStart"/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-u root -p (Password is admin) </w:t>
      </w:r>
    </w:p>
    <w:p w14:paraId="52EEE7BE" w14:textId="7EADBF44" w:rsidR="003520A9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23D4249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mysql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&gt; CREATE DATABASE /*!32312 IF NOT EXISTS*/`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classicmodels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 /*!40100 DEFAULT CHARACTER SET latin1 */;</w:t>
      </w:r>
    </w:p>
    <w:p w14:paraId="7324B153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</w:p>
    <w:p w14:paraId="61B3AFF1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mysql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&gt; USE 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classicmodels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`;</w:t>
      </w:r>
    </w:p>
    <w:p w14:paraId="457194E1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</w:p>
    <w:p w14:paraId="31695DE5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</w:p>
    <w:p w14:paraId="3243F215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mysql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&gt;&gt;CREATE TABLE `customers` (</w:t>
      </w:r>
    </w:p>
    <w:p w14:paraId="73AAEBF0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customerNumber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 int(11) NOT NULL,</w:t>
      </w:r>
    </w:p>
    <w:p w14:paraId="7F2A4DFF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customerName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 varchar(50) NOT NULL,</w:t>
      </w:r>
    </w:p>
    <w:p w14:paraId="14FF1A90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contactLastName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 varchar(50) NOT NULL,</w:t>
      </w:r>
    </w:p>
    <w:p w14:paraId="19AAC195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contactFirstName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 varchar(50) NOT NULL,</w:t>
      </w:r>
    </w:p>
    <w:p w14:paraId="46D13E9B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`phone` varchar(50) NOT NULL,</w:t>
      </w:r>
    </w:p>
    <w:p w14:paraId="645B931A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`addressLine1` varchar(50) NOT NULL,</w:t>
      </w:r>
    </w:p>
    <w:p w14:paraId="282741A3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`addressLine2` varchar(50) DEFAULT NULL,</w:t>
      </w:r>
    </w:p>
    <w:p w14:paraId="050DC0FE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`city` varchar(50) NOT NULL,</w:t>
      </w:r>
    </w:p>
    <w:p w14:paraId="7BB17B47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`state` varchar(50) DEFAULT NULL,</w:t>
      </w:r>
    </w:p>
    <w:p w14:paraId="62D35D09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postalCode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 varchar(15) DEFAULT NULL,</w:t>
      </w:r>
    </w:p>
    <w:p w14:paraId="61A5010D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`country` varchar(50) NOT NULL,</w:t>
      </w:r>
    </w:p>
    <w:p w14:paraId="12264750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salesRepEmployeeNumber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 int(11) DEFAULT NULL,</w:t>
      </w:r>
    </w:p>
    <w:p w14:paraId="618A77A4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creditLimit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 decimal(10,2) DEFAULT NULL,</w:t>
      </w:r>
    </w:p>
    <w:p w14:paraId="181CB588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PRIMARY KEY (`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customerNumber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`),</w:t>
      </w:r>
    </w:p>
    <w:p w14:paraId="206CEBEA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KEY 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salesRepEmployeeNumber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 (`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salesRepEmployeeNumber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`));</w:t>
      </w:r>
    </w:p>
    <w:p w14:paraId="0DA32AC1" w14:textId="617A25AE" w:rsidR="003520A9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04E2DC3" w14:textId="7ECBDDA4" w:rsidR="007C5BE5" w:rsidRPr="00462509" w:rsidRDefault="007C5BE5" w:rsidP="007C5BE5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 xml:space="preserve">insert into `customers`(`customerNumber`,`customerName`,`contactLastName`,`contactFirstName`,`phone`,`addressLine1`,`addressLine2`,`city`,`state`,`postalCode`,`country`,`salesRepEmployeeNumber`,`creditLimit`) values </w:t>
      </w:r>
    </w:p>
    <w:p w14:paraId="223E3CED" w14:textId="77777777" w:rsidR="007C5BE5" w:rsidRPr="00462509" w:rsidRDefault="007C5BE5" w:rsidP="007C5BE5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 xml:space="preserve">(103,'Atelier </w:t>
      </w:r>
      <w:proofErr w:type="spellStart"/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graphique</w:t>
      </w:r>
      <w:proofErr w:type="spellEnd"/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','</w:t>
      </w:r>
      <w:proofErr w:type="spellStart"/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Schmitt','Carine</w:t>
      </w:r>
      <w:proofErr w:type="spellEnd"/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 xml:space="preserve"> ','40.32.2555','54, rue Royale',NULL,'Nantes',NULL,'44000','France',1370,'21000.00'),</w:t>
      </w:r>
    </w:p>
    <w:p w14:paraId="48B41495" w14:textId="77777777" w:rsidR="007C5BE5" w:rsidRPr="00462509" w:rsidRDefault="007C5BE5" w:rsidP="007C5BE5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 xml:space="preserve">(112,'Signal Gift Stores','King','Jean','7025551838','8489 Strong </w:t>
      </w:r>
      <w:proofErr w:type="spellStart"/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St.',NULL,'Las</w:t>
      </w:r>
      <w:proofErr w:type="spellEnd"/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 xml:space="preserve"> Vegas','NV','83030','USA',1166,'71800.00'),</w:t>
      </w:r>
    </w:p>
    <w:p w14:paraId="3F8672B8" w14:textId="10705598" w:rsidR="007C5BE5" w:rsidRPr="00462509" w:rsidRDefault="007C5BE5" w:rsidP="007C5BE5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 xml:space="preserve">(114,'Australian Collectors, Co.','Ferguson','Peter','03 9520 4555','636 St Kilda </w:t>
      </w:r>
      <w:proofErr w:type="spellStart"/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Road','Level</w:t>
      </w:r>
      <w:proofErr w:type="spellEnd"/>
      <w:r w:rsidRPr="00462509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 xml:space="preserve"> 3','Melbourne','Victoria','3004','Australia',1611,'117300.00')</w:t>
      </w:r>
      <w:r w:rsidR="002D4648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;</w:t>
      </w:r>
    </w:p>
    <w:p w14:paraId="23EBC779" w14:textId="77777777" w:rsidR="007C5BE5" w:rsidRPr="003520A9" w:rsidRDefault="007C5BE5" w:rsidP="007C5BE5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6045C1B" w14:textId="0FE73BA9" w:rsidR="007C5BE5" w:rsidRDefault="007C5BE5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4E8725A" w14:textId="77777777" w:rsidR="00441B4A" w:rsidRDefault="00441B4A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sectPr w:rsidR="00441B4A" w:rsidSect="00E13B78">
      <w:headerReference w:type="default" r:id="rId14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949E0" w14:textId="77777777" w:rsidR="00643F46" w:rsidRDefault="00643F46" w:rsidP="001E7D29">
      <w:pPr>
        <w:spacing w:after="0" w:line="240" w:lineRule="auto"/>
      </w:pPr>
      <w:r>
        <w:separator/>
      </w:r>
    </w:p>
  </w:endnote>
  <w:endnote w:type="continuationSeparator" w:id="0">
    <w:p w14:paraId="02A31E8D" w14:textId="77777777" w:rsidR="00643F46" w:rsidRDefault="00643F46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C3AC0C" w14:textId="77777777" w:rsidR="00643F46" w:rsidRDefault="00643F46" w:rsidP="001E7D29">
      <w:pPr>
        <w:spacing w:after="0" w:line="240" w:lineRule="auto"/>
      </w:pPr>
      <w:r>
        <w:separator/>
      </w:r>
    </w:p>
  </w:footnote>
  <w:footnote w:type="continuationSeparator" w:id="0">
    <w:p w14:paraId="66BD71D2" w14:textId="77777777" w:rsidR="00643F46" w:rsidRDefault="00643F46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2BE81" w14:textId="3768F4AD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8EF356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066754" w:rsidRPr="00812880" w:rsidRDefault="00066754" w:rsidP="00812880">
          <w:pPr>
            <w:pStyle w:val="Header"/>
          </w:pPr>
        </w:p>
      </w:tc>
    </w:tr>
    <w:tr w:rsidR="00066754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066754" w:rsidRPr="00812880" w:rsidRDefault="00066754" w:rsidP="00812880">
          <w:pPr>
            <w:pStyle w:val="Header"/>
          </w:pPr>
        </w:p>
      </w:tc>
    </w:tr>
    <w:tr w:rsidR="00066754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066754" w:rsidRPr="00812880" w:rsidRDefault="00066754" w:rsidP="00812880">
          <w:pPr>
            <w:pStyle w:val="Header"/>
          </w:pPr>
        </w:p>
      </w:tc>
    </w:tr>
  </w:tbl>
  <w:p w14:paraId="57BD6363" w14:textId="77777777" w:rsidR="002E4F42" w:rsidRPr="00812880" w:rsidRDefault="002E4F42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8DC5F45"/>
    <w:multiLevelType w:val="multilevel"/>
    <w:tmpl w:val="5B64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89D5B25"/>
    <w:multiLevelType w:val="hybridMultilevel"/>
    <w:tmpl w:val="162861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0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5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8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30"/>
  </w:num>
  <w:num w:numId="45">
    <w:abstractNumId w:val="14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116B"/>
    <w:rsid w:val="0000418E"/>
    <w:rsid w:val="0001264E"/>
    <w:rsid w:val="00015440"/>
    <w:rsid w:val="00016839"/>
    <w:rsid w:val="00024959"/>
    <w:rsid w:val="00025A84"/>
    <w:rsid w:val="0002600C"/>
    <w:rsid w:val="000324F2"/>
    <w:rsid w:val="00034A0A"/>
    <w:rsid w:val="00042360"/>
    <w:rsid w:val="00042FB3"/>
    <w:rsid w:val="00047553"/>
    <w:rsid w:val="00055973"/>
    <w:rsid w:val="00057671"/>
    <w:rsid w:val="00060E6D"/>
    <w:rsid w:val="00065C29"/>
    <w:rsid w:val="00066754"/>
    <w:rsid w:val="000706C8"/>
    <w:rsid w:val="00070F24"/>
    <w:rsid w:val="00071530"/>
    <w:rsid w:val="00074350"/>
    <w:rsid w:val="0007588C"/>
    <w:rsid w:val="00084752"/>
    <w:rsid w:val="00086540"/>
    <w:rsid w:val="00091F30"/>
    <w:rsid w:val="0009391E"/>
    <w:rsid w:val="000A01AB"/>
    <w:rsid w:val="000A2384"/>
    <w:rsid w:val="000A324B"/>
    <w:rsid w:val="000A44F5"/>
    <w:rsid w:val="000C7363"/>
    <w:rsid w:val="000D2241"/>
    <w:rsid w:val="000D445D"/>
    <w:rsid w:val="000D479D"/>
    <w:rsid w:val="000D7586"/>
    <w:rsid w:val="000E098D"/>
    <w:rsid w:val="000E0B28"/>
    <w:rsid w:val="000E5200"/>
    <w:rsid w:val="000F235E"/>
    <w:rsid w:val="000F2913"/>
    <w:rsid w:val="000F4987"/>
    <w:rsid w:val="000F65EC"/>
    <w:rsid w:val="00100197"/>
    <w:rsid w:val="00103670"/>
    <w:rsid w:val="0010627E"/>
    <w:rsid w:val="00110556"/>
    <w:rsid w:val="001121E9"/>
    <w:rsid w:val="0011573E"/>
    <w:rsid w:val="00115B3C"/>
    <w:rsid w:val="00115E35"/>
    <w:rsid w:val="0012634B"/>
    <w:rsid w:val="001269DE"/>
    <w:rsid w:val="00127E2A"/>
    <w:rsid w:val="0013243A"/>
    <w:rsid w:val="00132F9C"/>
    <w:rsid w:val="00140DAE"/>
    <w:rsid w:val="00146895"/>
    <w:rsid w:val="001468BA"/>
    <w:rsid w:val="0015180F"/>
    <w:rsid w:val="00160BF9"/>
    <w:rsid w:val="001746FC"/>
    <w:rsid w:val="00174C49"/>
    <w:rsid w:val="00176130"/>
    <w:rsid w:val="0017615F"/>
    <w:rsid w:val="0018029A"/>
    <w:rsid w:val="00184D56"/>
    <w:rsid w:val="00191779"/>
    <w:rsid w:val="00193653"/>
    <w:rsid w:val="001A6E8D"/>
    <w:rsid w:val="001B0843"/>
    <w:rsid w:val="001B5071"/>
    <w:rsid w:val="001B5D5D"/>
    <w:rsid w:val="001C160E"/>
    <w:rsid w:val="001C1B9E"/>
    <w:rsid w:val="001C329C"/>
    <w:rsid w:val="001C66E0"/>
    <w:rsid w:val="001D15D7"/>
    <w:rsid w:val="001E19B4"/>
    <w:rsid w:val="001E286F"/>
    <w:rsid w:val="001E72FD"/>
    <w:rsid w:val="001E7D29"/>
    <w:rsid w:val="001F174D"/>
    <w:rsid w:val="002001CA"/>
    <w:rsid w:val="00204A32"/>
    <w:rsid w:val="00213569"/>
    <w:rsid w:val="002153B6"/>
    <w:rsid w:val="0022067E"/>
    <w:rsid w:val="0022233D"/>
    <w:rsid w:val="00222B69"/>
    <w:rsid w:val="00224A01"/>
    <w:rsid w:val="00225692"/>
    <w:rsid w:val="00225A26"/>
    <w:rsid w:val="00227312"/>
    <w:rsid w:val="0023018C"/>
    <w:rsid w:val="002302F1"/>
    <w:rsid w:val="0023072E"/>
    <w:rsid w:val="002331D7"/>
    <w:rsid w:val="002404F5"/>
    <w:rsid w:val="00250E1E"/>
    <w:rsid w:val="0026048E"/>
    <w:rsid w:val="0026152B"/>
    <w:rsid w:val="0026201C"/>
    <w:rsid w:val="00270D66"/>
    <w:rsid w:val="002721C0"/>
    <w:rsid w:val="00274526"/>
    <w:rsid w:val="00275260"/>
    <w:rsid w:val="00276FA1"/>
    <w:rsid w:val="00277567"/>
    <w:rsid w:val="00283FC2"/>
    <w:rsid w:val="00285B87"/>
    <w:rsid w:val="00291B4A"/>
    <w:rsid w:val="002A6A1D"/>
    <w:rsid w:val="002A7213"/>
    <w:rsid w:val="002B5C56"/>
    <w:rsid w:val="002B6F8C"/>
    <w:rsid w:val="002C3D7E"/>
    <w:rsid w:val="002D0EBE"/>
    <w:rsid w:val="002D3381"/>
    <w:rsid w:val="002D4648"/>
    <w:rsid w:val="002D50D7"/>
    <w:rsid w:val="002D6DBA"/>
    <w:rsid w:val="002E4F42"/>
    <w:rsid w:val="002E625A"/>
    <w:rsid w:val="002F495C"/>
    <w:rsid w:val="00300414"/>
    <w:rsid w:val="00303D34"/>
    <w:rsid w:val="00306016"/>
    <w:rsid w:val="00306ECD"/>
    <w:rsid w:val="00311650"/>
    <w:rsid w:val="00312972"/>
    <w:rsid w:val="0032131A"/>
    <w:rsid w:val="00322ACD"/>
    <w:rsid w:val="00322F78"/>
    <w:rsid w:val="003232AC"/>
    <w:rsid w:val="00324864"/>
    <w:rsid w:val="00324BBB"/>
    <w:rsid w:val="00325C9D"/>
    <w:rsid w:val="00327021"/>
    <w:rsid w:val="003310BF"/>
    <w:rsid w:val="00333DF8"/>
    <w:rsid w:val="003435CD"/>
    <w:rsid w:val="003448DB"/>
    <w:rsid w:val="00350FF7"/>
    <w:rsid w:val="003520A9"/>
    <w:rsid w:val="00352B99"/>
    <w:rsid w:val="00354C22"/>
    <w:rsid w:val="00355708"/>
    <w:rsid w:val="00356CCC"/>
    <w:rsid w:val="00357641"/>
    <w:rsid w:val="00360B6E"/>
    <w:rsid w:val="00361DEE"/>
    <w:rsid w:val="003710AC"/>
    <w:rsid w:val="003752B9"/>
    <w:rsid w:val="003862A5"/>
    <w:rsid w:val="00394EF4"/>
    <w:rsid w:val="003A18E0"/>
    <w:rsid w:val="003B392C"/>
    <w:rsid w:val="003C00FE"/>
    <w:rsid w:val="003C0575"/>
    <w:rsid w:val="003C33AF"/>
    <w:rsid w:val="003C7F75"/>
    <w:rsid w:val="003D689C"/>
    <w:rsid w:val="003D7AA9"/>
    <w:rsid w:val="003E5EB5"/>
    <w:rsid w:val="003F1A19"/>
    <w:rsid w:val="003F5072"/>
    <w:rsid w:val="00400701"/>
    <w:rsid w:val="0040582D"/>
    <w:rsid w:val="004069EB"/>
    <w:rsid w:val="004079BC"/>
    <w:rsid w:val="00410612"/>
    <w:rsid w:val="00410A9A"/>
    <w:rsid w:val="00411F8B"/>
    <w:rsid w:val="004203B0"/>
    <w:rsid w:val="004230D9"/>
    <w:rsid w:val="00423833"/>
    <w:rsid w:val="0043129D"/>
    <w:rsid w:val="00432063"/>
    <w:rsid w:val="00441B4A"/>
    <w:rsid w:val="0044657F"/>
    <w:rsid w:val="00450670"/>
    <w:rsid w:val="00450FB9"/>
    <w:rsid w:val="00452FBE"/>
    <w:rsid w:val="004548CD"/>
    <w:rsid w:val="00457679"/>
    <w:rsid w:val="00462509"/>
    <w:rsid w:val="00463AE7"/>
    <w:rsid w:val="004661F6"/>
    <w:rsid w:val="00467E5A"/>
    <w:rsid w:val="004724BD"/>
    <w:rsid w:val="00477352"/>
    <w:rsid w:val="0048124E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227E"/>
    <w:rsid w:val="004E2AF6"/>
    <w:rsid w:val="004F3CBE"/>
    <w:rsid w:val="004F599A"/>
    <w:rsid w:val="004F6AAE"/>
    <w:rsid w:val="00500DD1"/>
    <w:rsid w:val="005059A1"/>
    <w:rsid w:val="00506449"/>
    <w:rsid w:val="00512682"/>
    <w:rsid w:val="0051566E"/>
    <w:rsid w:val="00516B60"/>
    <w:rsid w:val="00516C28"/>
    <w:rsid w:val="005205B9"/>
    <w:rsid w:val="00520FC6"/>
    <w:rsid w:val="005214A9"/>
    <w:rsid w:val="00521AE3"/>
    <w:rsid w:val="00522055"/>
    <w:rsid w:val="00524BA6"/>
    <w:rsid w:val="005304EA"/>
    <w:rsid w:val="0053523D"/>
    <w:rsid w:val="00535B54"/>
    <w:rsid w:val="00537706"/>
    <w:rsid w:val="0054139C"/>
    <w:rsid w:val="00543816"/>
    <w:rsid w:val="00547659"/>
    <w:rsid w:val="00551957"/>
    <w:rsid w:val="00554276"/>
    <w:rsid w:val="005636D7"/>
    <w:rsid w:val="00564D17"/>
    <w:rsid w:val="00567050"/>
    <w:rsid w:val="00570173"/>
    <w:rsid w:val="005728DA"/>
    <w:rsid w:val="00577A9D"/>
    <w:rsid w:val="005808C7"/>
    <w:rsid w:val="0058540B"/>
    <w:rsid w:val="00586675"/>
    <w:rsid w:val="00594013"/>
    <w:rsid w:val="00595838"/>
    <w:rsid w:val="005A0B25"/>
    <w:rsid w:val="005A3471"/>
    <w:rsid w:val="005A4211"/>
    <w:rsid w:val="005C296B"/>
    <w:rsid w:val="005D24E3"/>
    <w:rsid w:val="005D3902"/>
    <w:rsid w:val="005D797B"/>
    <w:rsid w:val="005E0ED9"/>
    <w:rsid w:val="005E6196"/>
    <w:rsid w:val="005F54AA"/>
    <w:rsid w:val="005F78A7"/>
    <w:rsid w:val="006048EB"/>
    <w:rsid w:val="00605543"/>
    <w:rsid w:val="00616B41"/>
    <w:rsid w:val="00620AE8"/>
    <w:rsid w:val="00626952"/>
    <w:rsid w:val="00632C41"/>
    <w:rsid w:val="00635A87"/>
    <w:rsid w:val="00641702"/>
    <w:rsid w:val="006429D7"/>
    <w:rsid w:val="00643F46"/>
    <w:rsid w:val="0064628C"/>
    <w:rsid w:val="00646DEF"/>
    <w:rsid w:val="0065214E"/>
    <w:rsid w:val="00655EE2"/>
    <w:rsid w:val="00657F89"/>
    <w:rsid w:val="00666FB8"/>
    <w:rsid w:val="0067306C"/>
    <w:rsid w:val="006771EF"/>
    <w:rsid w:val="00680249"/>
    <w:rsid w:val="00680296"/>
    <w:rsid w:val="006853BC"/>
    <w:rsid w:val="00686E45"/>
    <w:rsid w:val="00687389"/>
    <w:rsid w:val="00690F1B"/>
    <w:rsid w:val="006928C1"/>
    <w:rsid w:val="00694AB3"/>
    <w:rsid w:val="006966F9"/>
    <w:rsid w:val="00696A87"/>
    <w:rsid w:val="006B277E"/>
    <w:rsid w:val="006B74AA"/>
    <w:rsid w:val="006C4771"/>
    <w:rsid w:val="006C5081"/>
    <w:rsid w:val="006D17BA"/>
    <w:rsid w:val="006D5420"/>
    <w:rsid w:val="006D5463"/>
    <w:rsid w:val="006D7884"/>
    <w:rsid w:val="006D7E80"/>
    <w:rsid w:val="006E015E"/>
    <w:rsid w:val="006E0E72"/>
    <w:rsid w:val="006E54CE"/>
    <w:rsid w:val="006F03D4"/>
    <w:rsid w:val="006F5012"/>
    <w:rsid w:val="00700B1F"/>
    <w:rsid w:val="00706367"/>
    <w:rsid w:val="00707C0D"/>
    <w:rsid w:val="00711649"/>
    <w:rsid w:val="0071561B"/>
    <w:rsid w:val="00715D0A"/>
    <w:rsid w:val="0072100B"/>
    <w:rsid w:val="007219D3"/>
    <w:rsid w:val="007257E9"/>
    <w:rsid w:val="00734C94"/>
    <w:rsid w:val="00740105"/>
    <w:rsid w:val="007426BA"/>
    <w:rsid w:val="007436D1"/>
    <w:rsid w:val="00744B1E"/>
    <w:rsid w:val="00745962"/>
    <w:rsid w:val="0075622C"/>
    <w:rsid w:val="00756D9C"/>
    <w:rsid w:val="00760739"/>
    <w:rsid w:val="007619BD"/>
    <w:rsid w:val="007667E8"/>
    <w:rsid w:val="00770B32"/>
    <w:rsid w:val="00771C24"/>
    <w:rsid w:val="00781863"/>
    <w:rsid w:val="007909F0"/>
    <w:rsid w:val="00792701"/>
    <w:rsid w:val="00795DC1"/>
    <w:rsid w:val="007A3D50"/>
    <w:rsid w:val="007A6274"/>
    <w:rsid w:val="007B2549"/>
    <w:rsid w:val="007B29E4"/>
    <w:rsid w:val="007B3F78"/>
    <w:rsid w:val="007B6EEF"/>
    <w:rsid w:val="007C5BE5"/>
    <w:rsid w:val="007C6CCB"/>
    <w:rsid w:val="007D0F60"/>
    <w:rsid w:val="007D5836"/>
    <w:rsid w:val="007D67CC"/>
    <w:rsid w:val="007E3D88"/>
    <w:rsid w:val="007F1CE0"/>
    <w:rsid w:val="007F1E7F"/>
    <w:rsid w:val="007F34A4"/>
    <w:rsid w:val="0081077D"/>
    <w:rsid w:val="008113D7"/>
    <w:rsid w:val="00812880"/>
    <w:rsid w:val="00815563"/>
    <w:rsid w:val="008220EE"/>
    <w:rsid w:val="008240DA"/>
    <w:rsid w:val="00825B23"/>
    <w:rsid w:val="00836FE2"/>
    <w:rsid w:val="00837986"/>
    <w:rsid w:val="00840600"/>
    <w:rsid w:val="0084212E"/>
    <w:rsid w:val="008429E5"/>
    <w:rsid w:val="00842AEA"/>
    <w:rsid w:val="008456C5"/>
    <w:rsid w:val="00861F4B"/>
    <w:rsid w:val="00863BD4"/>
    <w:rsid w:val="00863E6E"/>
    <w:rsid w:val="0086570A"/>
    <w:rsid w:val="00867EA4"/>
    <w:rsid w:val="0087548F"/>
    <w:rsid w:val="00880C14"/>
    <w:rsid w:val="00897D88"/>
    <w:rsid w:val="008A0319"/>
    <w:rsid w:val="008A3D9D"/>
    <w:rsid w:val="008A4883"/>
    <w:rsid w:val="008A6BB2"/>
    <w:rsid w:val="008A76AD"/>
    <w:rsid w:val="008B125E"/>
    <w:rsid w:val="008B1AA7"/>
    <w:rsid w:val="008B33A7"/>
    <w:rsid w:val="008B3EC1"/>
    <w:rsid w:val="008D1BF4"/>
    <w:rsid w:val="008D3EF3"/>
    <w:rsid w:val="008D43E9"/>
    <w:rsid w:val="008E3C0E"/>
    <w:rsid w:val="008E421A"/>
    <w:rsid w:val="008E476B"/>
    <w:rsid w:val="008F0F63"/>
    <w:rsid w:val="008F51E2"/>
    <w:rsid w:val="008F5CC5"/>
    <w:rsid w:val="00901154"/>
    <w:rsid w:val="00901DA4"/>
    <w:rsid w:val="00904071"/>
    <w:rsid w:val="00922A60"/>
    <w:rsid w:val="0092507F"/>
    <w:rsid w:val="00926D86"/>
    <w:rsid w:val="00927C63"/>
    <w:rsid w:val="00932F50"/>
    <w:rsid w:val="0093650D"/>
    <w:rsid w:val="009379E3"/>
    <w:rsid w:val="00945EAD"/>
    <w:rsid w:val="0094637B"/>
    <w:rsid w:val="00947F0F"/>
    <w:rsid w:val="00947FE1"/>
    <w:rsid w:val="0095091E"/>
    <w:rsid w:val="00955A78"/>
    <w:rsid w:val="00966C74"/>
    <w:rsid w:val="00973B09"/>
    <w:rsid w:val="00974D58"/>
    <w:rsid w:val="009844CE"/>
    <w:rsid w:val="009866C9"/>
    <w:rsid w:val="00986F3F"/>
    <w:rsid w:val="00987BC4"/>
    <w:rsid w:val="00991613"/>
    <w:rsid w:val="009921B8"/>
    <w:rsid w:val="009925D5"/>
    <w:rsid w:val="0099515C"/>
    <w:rsid w:val="009975B6"/>
    <w:rsid w:val="009A0742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C12CE"/>
    <w:rsid w:val="009C1773"/>
    <w:rsid w:val="009C7378"/>
    <w:rsid w:val="009D1110"/>
    <w:rsid w:val="009D1193"/>
    <w:rsid w:val="009D18DA"/>
    <w:rsid w:val="009D4984"/>
    <w:rsid w:val="009D6901"/>
    <w:rsid w:val="009E4188"/>
    <w:rsid w:val="009E5464"/>
    <w:rsid w:val="009E7551"/>
    <w:rsid w:val="009F031E"/>
    <w:rsid w:val="009F4E19"/>
    <w:rsid w:val="009F59B7"/>
    <w:rsid w:val="009F67ED"/>
    <w:rsid w:val="009F707F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3125D"/>
    <w:rsid w:val="00A330C7"/>
    <w:rsid w:val="00A3439E"/>
    <w:rsid w:val="00A35D0B"/>
    <w:rsid w:val="00A37F9E"/>
    <w:rsid w:val="00A40085"/>
    <w:rsid w:val="00A45C3D"/>
    <w:rsid w:val="00A47DF6"/>
    <w:rsid w:val="00A523B5"/>
    <w:rsid w:val="00A5250D"/>
    <w:rsid w:val="00A53A05"/>
    <w:rsid w:val="00A60E11"/>
    <w:rsid w:val="00A637D7"/>
    <w:rsid w:val="00A63D35"/>
    <w:rsid w:val="00A72927"/>
    <w:rsid w:val="00A811F8"/>
    <w:rsid w:val="00A835AB"/>
    <w:rsid w:val="00A91827"/>
    <w:rsid w:val="00A9231C"/>
    <w:rsid w:val="00A94B2B"/>
    <w:rsid w:val="00A95C67"/>
    <w:rsid w:val="00A968C4"/>
    <w:rsid w:val="00AA2532"/>
    <w:rsid w:val="00AA2FF0"/>
    <w:rsid w:val="00AA3B0D"/>
    <w:rsid w:val="00AA702D"/>
    <w:rsid w:val="00AA7BBD"/>
    <w:rsid w:val="00AC6C14"/>
    <w:rsid w:val="00AC7363"/>
    <w:rsid w:val="00AD2619"/>
    <w:rsid w:val="00AE1F88"/>
    <w:rsid w:val="00AE20AD"/>
    <w:rsid w:val="00AE361F"/>
    <w:rsid w:val="00AE5370"/>
    <w:rsid w:val="00AE654F"/>
    <w:rsid w:val="00AE76C4"/>
    <w:rsid w:val="00AF1208"/>
    <w:rsid w:val="00AF1A52"/>
    <w:rsid w:val="00AF2423"/>
    <w:rsid w:val="00AF5476"/>
    <w:rsid w:val="00B0508C"/>
    <w:rsid w:val="00B066B7"/>
    <w:rsid w:val="00B0716A"/>
    <w:rsid w:val="00B0729A"/>
    <w:rsid w:val="00B122D3"/>
    <w:rsid w:val="00B12499"/>
    <w:rsid w:val="00B1412A"/>
    <w:rsid w:val="00B247A9"/>
    <w:rsid w:val="00B27363"/>
    <w:rsid w:val="00B30368"/>
    <w:rsid w:val="00B34076"/>
    <w:rsid w:val="00B34732"/>
    <w:rsid w:val="00B435B5"/>
    <w:rsid w:val="00B4508E"/>
    <w:rsid w:val="00B471F7"/>
    <w:rsid w:val="00B565D8"/>
    <w:rsid w:val="00B5779A"/>
    <w:rsid w:val="00B61C25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3203"/>
    <w:rsid w:val="00B83ADD"/>
    <w:rsid w:val="00B853F9"/>
    <w:rsid w:val="00B87125"/>
    <w:rsid w:val="00B92231"/>
    <w:rsid w:val="00B933DA"/>
    <w:rsid w:val="00B97A47"/>
    <w:rsid w:val="00BA1D11"/>
    <w:rsid w:val="00BA2CE6"/>
    <w:rsid w:val="00BA5650"/>
    <w:rsid w:val="00BA6BA1"/>
    <w:rsid w:val="00BB018B"/>
    <w:rsid w:val="00BB1451"/>
    <w:rsid w:val="00BB1F05"/>
    <w:rsid w:val="00BB46A9"/>
    <w:rsid w:val="00BB4CCE"/>
    <w:rsid w:val="00BB6F0C"/>
    <w:rsid w:val="00BB7897"/>
    <w:rsid w:val="00BC0A77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A59"/>
    <w:rsid w:val="00BE06EB"/>
    <w:rsid w:val="00BE2FFB"/>
    <w:rsid w:val="00BE618A"/>
    <w:rsid w:val="00BF0C68"/>
    <w:rsid w:val="00BF68C7"/>
    <w:rsid w:val="00BF74A6"/>
    <w:rsid w:val="00BF7B10"/>
    <w:rsid w:val="00BF7D69"/>
    <w:rsid w:val="00C00194"/>
    <w:rsid w:val="00C003CF"/>
    <w:rsid w:val="00C047FF"/>
    <w:rsid w:val="00C14973"/>
    <w:rsid w:val="00C15C45"/>
    <w:rsid w:val="00C1602C"/>
    <w:rsid w:val="00C1643D"/>
    <w:rsid w:val="00C206A2"/>
    <w:rsid w:val="00C22226"/>
    <w:rsid w:val="00C261A9"/>
    <w:rsid w:val="00C30563"/>
    <w:rsid w:val="00C321BE"/>
    <w:rsid w:val="00C40171"/>
    <w:rsid w:val="00C40565"/>
    <w:rsid w:val="00C42793"/>
    <w:rsid w:val="00C47362"/>
    <w:rsid w:val="00C50772"/>
    <w:rsid w:val="00C52041"/>
    <w:rsid w:val="00C552AE"/>
    <w:rsid w:val="00C57057"/>
    <w:rsid w:val="00C601ED"/>
    <w:rsid w:val="00C6245B"/>
    <w:rsid w:val="00C65FF5"/>
    <w:rsid w:val="00C662BE"/>
    <w:rsid w:val="00C72357"/>
    <w:rsid w:val="00C7624A"/>
    <w:rsid w:val="00C8234D"/>
    <w:rsid w:val="00C86484"/>
    <w:rsid w:val="00C87048"/>
    <w:rsid w:val="00C87E3E"/>
    <w:rsid w:val="00CB0238"/>
    <w:rsid w:val="00CB20FF"/>
    <w:rsid w:val="00CB4AAA"/>
    <w:rsid w:val="00CB50AF"/>
    <w:rsid w:val="00CB5577"/>
    <w:rsid w:val="00CD2D7A"/>
    <w:rsid w:val="00CD3AF6"/>
    <w:rsid w:val="00CD4CE6"/>
    <w:rsid w:val="00CE42A9"/>
    <w:rsid w:val="00CE5A5C"/>
    <w:rsid w:val="00CF1A6A"/>
    <w:rsid w:val="00D07578"/>
    <w:rsid w:val="00D10502"/>
    <w:rsid w:val="00D10E03"/>
    <w:rsid w:val="00D139F4"/>
    <w:rsid w:val="00D14259"/>
    <w:rsid w:val="00D147D5"/>
    <w:rsid w:val="00D16423"/>
    <w:rsid w:val="00D17787"/>
    <w:rsid w:val="00D235B7"/>
    <w:rsid w:val="00D253A6"/>
    <w:rsid w:val="00D27113"/>
    <w:rsid w:val="00D3100B"/>
    <w:rsid w:val="00D31AB7"/>
    <w:rsid w:val="00D349B6"/>
    <w:rsid w:val="00D4109F"/>
    <w:rsid w:val="00D50D23"/>
    <w:rsid w:val="00D512BB"/>
    <w:rsid w:val="00D51D82"/>
    <w:rsid w:val="00D53571"/>
    <w:rsid w:val="00D61E76"/>
    <w:rsid w:val="00D7068F"/>
    <w:rsid w:val="00D77EBD"/>
    <w:rsid w:val="00D837CF"/>
    <w:rsid w:val="00D84B31"/>
    <w:rsid w:val="00D87431"/>
    <w:rsid w:val="00D9252A"/>
    <w:rsid w:val="00DA3B1A"/>
    <w:rsid w:val="00DB4339"/>
    <w:rsid w:val="00DC4074"/>
    <w:rsid w:val="00DC54AF"/>
    <w:rsid w:val="00DC6078"/>
    <w:rsid w:val="00DC79AD"/>
    <w:rsid w:val="00DD07B3"/>
    <w:rsid w:val="00DD2075"/>
    <w:rsid w:val="00DD4BC4"/>
    <w:rsid w:val="00DD690C"/>
    <w:rsid w:val="00DD6CEA"/>
    <w:rsid w:val="00DD73B4"/>
    <w:rsid w:val="00DD788F"/>
    <w:rsid w:val="00DE01D4"/>
    <w:rsid w:val="00DE169B"/>
    <w:rsid w:val="00DF015B"/>
    <w:rsid w:val="00DF2281"/>
    <w:rsid w:val="00DF2868"/>
    <w:rsid w:val="00DF2937"/>
    <w:rsid w:val="00DF3417"/>
    <w:rsid w:val="00DF3C20"/>
    <w:rsid w:val="00DF79C5"/>
    <w:rsid w:val="00DF7B22"/>
    <w:rsid w:val="00E0277E"/>
    <w:rsid w:val="00E03063"/>
    <w:rsid w:val="00E04B65"/>
    <w:rsid w:val="00E12759"/>
    <w:rsid w:val="00E12CA9"/>
    <w:rsid w:val="00E13B78"/>
    <w:rsid w:val="00E21C70"/>
    <w:rsid w:val="00E22D3E"/>
    <w:rsid w:val="00E272E2"/>
    <w:rsid w:val="00E27B6A"/>
    <w:rsid w:val="00E30E33"/>
    <w:rsid w:val="00E31841"/>
    <w:rsid w:val="00E31D24"/>
    <w:rsid w:val="00E40B5D"/>
    <w:rsid w:val="00E4313A"/>
    <w:rsid w:val="00E45649"/>
    <w:rsid w:val="00E54420"/>
    <w:rsid w:val="00E54CE5"/>
    <w:rsid w:val="00E557A0"/>
    <w:rsid w:val="00E558E2"/>
    <w:rsid w:val="00E573F7"/>
    <w:rsid w:val="00E654B8"/>
    <w:rsid w:val="00E658DA"/>
    <w:rsid w:val="00E70676"/>
    <w:rsid w:val="00E71466"/>
    <w:rsid w:val="00E71A11"/>
    <w:rsid w:val="00E73DC5"/>
    <w:rsid w:val="00E74AA0"/>
    <w:rsid w:val="00E82F2C"/>
    <w:rsid w:val="00E83BDA"/>
    <w:rsid w:val="00E90E1C"/>
    <w:rsid w:val="00E92885"/>
    <w:rsid w:val="00E97B28"/>
    <w:rsid w:val="00EA3624"/>
    <w:rsid w:val="00EB1D97"/>
    <w:rsid w:val="00EB431E"/>
    <w:rsid w:val="00EC44C5"/>
    <w:rsid w:val="00ED22A0"/>
    <w:rsid w:val="00ED621E"/>
    <w:rsid w:val="00ED6316"/>
    <w:rsid w:val="00EF4611"/>
    <w:rsid w:val="00EF6435"/>
    <w:rsid w:val="00F025AA"/>
    <w:rsid w:val="00F05732"/>
    <w:rsid w:val="00F05CB3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500EC"/>
    <w:rsid w:val="00F50611"/>
    <w:rsid w:val="00F541C9"/>
    <w:rsid w:val="00F56A65"/>
    <w:rsid w:val="00F642E1"/>
    <w:rsid w:val="00F7238A"/>
    <w:rsid w:val="00F74541"/>
    <w:rsid w:val="00F87EAA"/>
    <w:rsid w:val="00F9236B"/>
    <w:rsid w:val="00F92B25"/>
    <w:rsid w:val="00F9303C"/>
    <w:rsid w:val="00F96B12"/>
    <w:rsid w:val="00FA2D67"/>
    <w:rsid w:val="00FA7DB4"/>
    <w:rsid w:val="00FB2EE9"/>
    <w:rsid w:val="00FB3809"/>
    <w:rsid w:val="00FC07FC"/>
    <w:rsid w:val="00FC59D6"/>
    <w:rsid w:val="00FC6ED8"/>
    <w:rsid w:val="00FD3BF6"/>
    <w:rsid w:val="00FD6CAB"/>
    <w:rsid w:val="00FD6D39"/>
    <w:rsid w:val="00FE0915"/>
    <w:rsid w:val="00FE3951"/>
    <w:rsid w:val="00FE4DA2"/>
    <w:rsid w:val="00FE6B6C"/>
    <w:rsid w:val="00FF42F2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ec2-user@ec2-xx-xx-xx-xx.ap-south-1.compute.amazonaws.com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hub.docker.com/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A2E5613-FB1A-4882-B547-48E7B6AA7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10</Pages>
  <Words>1476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2020-04-06T03:00:00Z</dcterms:created>
  <dcterms:modified xsi:type="dcterms:W3CDTF">2020-04-07T01:28:00Z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