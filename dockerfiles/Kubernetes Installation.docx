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1DDBBF62" w:rsidR="00275260" w:rsidRPr="00987BC4" w:rsidRDefault="002E0B6C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5588F8" w14:textId="57E1C31E" w:rsidR="002A7213" w:rsidRDefault="00410A9A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410A9A">
        <w:rPr>
          <w:rFonts w:ascii="Segoe UI" w:hAnsi="Segoe UI" w:cs="Segoe UI"/>
          <w:color w:val="3C76A6" w:themeColor="accent5"/>
          <w:sz w:val="24"/>
          <w:szCs w:val="24"/>
        </w:rPr>
        <w:t>AWS</w:t>
      </w:r>
      <w:r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r w:rsidR="002A7213">
        <w:rPr>
          <w:rFonts w:ascii="Segoe UI" w:hAnsi="Segoe UI" w:cs="Segoe UI"/>
          <w:color w:val="3C76A6" w:themeColor="accent5"/>
          <w:sz w:val="24"/>
          <w:szCs w:val="24"/>
        </w:rPr>
        <w:t xml:space="preserve">EC2 Instance </w:t>
      </w:r>
    </w:p>
    <w:p w14:paraId="4C90E839" w14:textId="0B074C2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(singaporekeypair.pem)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 400 singaporekeypair.pem</w:t>
      </w:r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 -i "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.pem"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chmod to 600  (chmod 600 </w:t>
      </w:r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su</w:t>
      </w:r>
    </w:p>
    <w:p w14:paraId="1DDD0B01" w14:textId="342725D4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230CA303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 init</w:t>
      </w:r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 config --global user.email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F06ABE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 git user name"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mkdir gitrepo</w:t>
      </w:r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gitrepo</w:t>
      </w:r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2. Nobody should be connected to vpn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38E977F7" w14:textId="4E1FC979" w:rsidR="00ED6316" w:rsidRPr="002A27E8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CA7A16" w:rsidRPr="002A27E8">
        <w:rPr>
          <w:rFonts w:ascii="Segoe UI" w:hAnsi="Segoe UI" w:cs="Segoe UI"/>
          <w:color w:val="3C76A6" w:themeColor="accent5"/>
          <w:sz w:val="26"/>
          <w:szCs w:val="26"/>
        </w:rPr>
        <w:t>Kubernetes</w:t>
      </w:r>
      <w:r w:rsidR="00ED6316" w:rsidRPr="002A27E8">
        <w:rPr>
          <w:rFonts w:ascii="Segoe UI" w:hAnsi="Segoe UI" w:cs="Segoe UI"/>
          <w:color w:val="3C76A6" w:themeColor="accent5"/>
          <w:sz w:val="26"/>
          <w:szCs w:val="26"/>
        </w:rPr>
        <w:t xml:space="preserve"> Installation</w:t>
      </w:r>
    </w:p>
    <w:p w14:paraId="4EA6CA98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$ login as: ec2-user</w:t>
      </w:r>
    </w:p>
    <w:p w14:paraId="5B5EE3B9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$ sudo su</w:t>
      </w:r>
    </w:p>
    <w:p w14:paraId="567BE249" w14:textId="77777777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8A3A9CA" w14:textId="21E7D8FB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$ cat &lt;&lt;EOF &gt; /etc/yum.repos.d/kubernetes.repo</w:t>
      </w:r>
    </w:p>
    <w:p w14:paraId="29B5717E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[kubernetes]</w:t>
      </w:r>
    </w:p>
    <w:p w14:paraId="30CFB0B6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name=Kubernetes</w:t>
      </w:r>
    </w:p>
    <w:p w14:paraId="2ABB09F7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baseurl=https://packages.cloud.google.com/yum/repos/kubernetes-el7-x86_64</w:t>
      </w:r>
    </w:p>
    <w:p w14:paraId="647A0605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enabled=1</w:t>
      </w:r>
    </w:p>
    <w:p w14:paraId="3845DDFC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gpgcheck=1</w:t>
      </w:r>
    </w:p>
    <w:p w14:paraId="6B61E329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repo_gpgcheck=0</w:t>
      </w:r>
    </w:p>
    <w:p w14:paraId="25549B33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gpgkey=https://packages.cloud.google.com/yum/doc/yum-key.gpg https://packages.cloud.google.com/yum/doc/rpm-package-key.gpg</w:t>
      </w:r>
    </w:p>
    <w:p w14:paraId="64DE7AAF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EOF</w:t>
      </w:r>
    </w:p>
    <w:p w14:paraId="4615778C" w14:textId="77777777" w:rsidR="00246C30" w:rsidRPr="00246C30" w:rsidRDefault="00246C30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09805E2" w14:textId="77777777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>$ cat &lt;&lt;EOF &gt;  /etc/sysctl.d/k8s.conf</w:t>
      </w:r>
    </w:p>
    <w:p w14:paraId="232688A5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net.bridge.bridge-nf-call-ip6tables = 1</w:t>
      </w:r>
    </w:p>
    <w:p w14:paraId="1854D7BE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net.bridge.bridge-nf-call-iptables = 1</w:t>
      </w:r>
    </w:p>
    <w:p w14:paraId="09E5578A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EOF</w:t>
      </w:r>
    </w:p>
    <w:p w14:paraId="67FFB4F9" w14:textId="77777777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>$ sysctl --system</w:t>
      </w:r>
    </w:p>
    <w:p w14:paraId="57CEAC7E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2EBC372A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* Applying /etc/sysctl.d/00-defaults.conf ...</w:t>
      </w:r>
    </w:p>
    <w:p w14:paraId="7627A4CC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* Applying /etc/sysctl.d/k8s.conf ...</w:t>
      </w:r>
    </w:p>
    <w:p w14:paraId="69EA1873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net.bridge.bridge-nf-call-ip6tables = 1</w:t>
      </w:r>
    </w:p>
    <w:p w14:paraId="54B8D4CF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net.bridge.bridge-nf-call-iptables = 1</w:t>
      </w:r>
    </w:p>
    <w:p w14:paraId="51C8EBA7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  <w:highlight w:val="lightGray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* Applying /etc/sysctl.conf ...</w:t>
      </w:r>
    </w:p>
    <w:p w14:paraId="2405596F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74A3FB8" w14:textId="77777777" w:rsidR="00C6180B" w:rsidRDefault="00C6180B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C44C326" w14:textId="1262E725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>$ setenforce 0</w:t>
      </w:r>
    </w:p>
    <w:p w14:paraId="74FF821C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setenforce: SELinux is disabled</w:t>
      </w:r>
    </w:p>
    <w:p w14:paraId="092F6F60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BD06B72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yum install -y kubelet kubeadm kubectl </w:t>
      </w:r>
    </w:p>
    <w:p w14:paraId="05B6EFC0" w14:textId="77777777" w:rsid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14:paraId="56184BA0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Installed:</w:t>
      </w:r>
    </w:p>
    <w:p w14:paraId="7D1A1FC6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  kubeadm.x86_64 0:1.18.0-0                kubectl.x86_64 0:1.18.0-0                kubelet.x86_64 0:1.18.0-0</w:t>
      </w:r>
    </w:p>
    <w:p w14:paraId="6E41E949" w14:textId="77777777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>$ systemctl enable kubelet &amp;&amp; systemctl start kubelet</w:t>
      </w:r>
    </w:p>
    <w:p w14:paraId="719F872F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14:paraId="1012050C" w14:textId="77777777" w:rsidR="00246C30" w:rsidRPr="00246C3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246C30">
        <w:rPr>
          <w:rFonts w:asciiTheme="majorHAnsi" w:eastAsiaTheme="majorEastAsia" w:hAnsiTheme="majorHAnsi" w:cstheme="majorBidi"/>
          <w:color w:val="00B050"/>
          <w:sz w:val="26"/>
          <w:szCs w:val="26"/>
        </w:rPr>
        <w:t>Created symlink from /etc/systemd/system/multi-user.target.wants/kubelet.service to /usr/lib/systemd/system/kubelet.service.</w:t>
      </w:r>
    </w:p>
    <w:p w14:paraId="1E585149" w14:textId="77777777" w:rsidR="00246C30" w:rsidRPr="00246C30" w:rsidRDefault="00246C30" w:rsidP="00246C30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02A7E3D" w14:textId="77777777" w:rsidR="00246C30" w:rsidRPr="00246C30" w:rsidRDefault="00246C30" w:rsidP="00C6180B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246C30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</w:p>
    <w:p w14:paraId="2C7973C6" w14:textId="77777777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4A5B444D" w14:textId="77777777" w:rsidR="00246C30" w:rsidRPr="00246C30" w:rsidRDefault="00246C30" w:rsidP="00246C30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246C30">
        <w:rPr>
          <w:rFonts w:ascii="Segoe UI" w:hAnsi="Segoe UI" w:cs="Segoe UI"/>
          <w:color w:val="3C76A6" w:themeColor="accent5"/>
          <w:kern w:val="32"/>
          <w:szCs w:val="22"/>
        </w:rPr>
        <w:t>$ sudo kubeadm init --pod-network-cidr=192.168.0.0/16 --ignore-preflight-errors=NumCPU</w:t>
      </w:r>
    </w:p>
    <w:p w14:paraId="2A5821DB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2B9F3C89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Your Kubernetes control-plane has initialized successfully!</w:t>
      </w:r>
    </w:p>
    <w:p w14:paraId="16E22DD6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……</w:t>
      </w:r>
    </w:p>
    <w:p w14:paraId="274DC608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Then you can join any number of worker nodes by running the following on each as root:</w:t>
      </w:r>
    </w:p>
    <w:p w14:paraId="04B7D52B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>kubeadm join 172.31.41.123:6443 --token 7oy7kg.g2u9wmhewgxyl0zn \</w:t>
      </w:r>
    </w:p>
    <w:p w14:paraId="1B79874C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D6411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    --discovery-token-ca-cert-hash sha256:9e94b12d9391d5afa78bf32beece20ae129f8cff8d3a81b2085ff718a9274879</w:t>
      </w:r>
    </w:p>
    <w:p w14:paraId="37B06555" w14:textId="7374A546" w:rsidR="00246C30" w:rsidRPr="00F829E8" w:rsidRDefault="00940FAF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# </w:t>
      </w:r>
      <w:r w:rsidR="00246C30"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mkdir -p $HOME/.kube</w:t>
      </w:r>
    </w:p>
    <w:p w14:paraId="052C4E04" w14:textId="77777777" w:rsidR="00246C30" w:rsidRPr="00F829E8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# sudo cp -i /etc/kubernetes/admin.conf $HOME/.kube/config</w:t>
      </w:r>
    </w:p>
    <w:p w14:paraId="0FB9A4A8" w14:textId="77777777" w:rsidR="00246C30" w:rsidRPr="00F829E8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829E8">
        <w:rPr>
          <w:rFonts w:ascii="Segoe UI" w:hAnsi="Segoe UI" w:cs="Segoe UI"/>
          <w:color w:val="3C76A6" w:themeColor="accent5"/>
          <w:kern w:val="32"/>
          <w:sz w:val="22"/>
          <w:szCs w:val="22"/>
        </w:rPr>
        <w:t># sudo chown $(id -u):$(id -g) $HOME/.kube/config</w:t>
      </w:r>
    </w:p>
    <w:p w14:paraId="5FEE7328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59C4B33A" w14:textId="77777777" w:rsidR="00246C30" w:rsidRPr="000462B2" w:rsidRDefault="00246C30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F9EB211" w14:textId="77777777" w:rsidR="004E5EC8" w:rsidRDefault="004E5EC8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   </w:t>
      </w:r>
    </w:p>
    <w:p w14:paraId="6A1C8EE9" w14:textId="32E2E42D" w:rsidR="00246C30" w:rsidRPr="00B03393" w:rsidRDefault="004E5EC8" w:rsidP="000462B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   </w:t>
      </w:r>
      <w:r w:rsidR="00246C30" w:rsidRPr="000462B2">
        <w:rPr>
          <w:rFonts w:ascii="Segoe UI" w:hAnsi="Segoe UI" w:cs="Segoe UI"/>
          <w:color w:val="3C76A6" w:themeColor="accent5"/>
          <w:sz w:val="24"/>
          <w:szCs w:val="24"/>
        </w:rPr>
        <w:t xml:space="preserve">Kubernetes Worker Node </w:t>
      </w:r>
    </w:p>
    <w:p w14:paraId="6CD29630" w14:textId="77777777" w:rsidR="00246C30" w:rsidRPr="00B0339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bookmarkStart w:id="0" w:name="_GoBack"/>
      <w:bookmarkEnd w:id="0"/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># kubeadm join xxx. xxx. xxx. xxx:6443 --token 7oy7kg.g2u9wmhewgxyl0zn \</w:t>
      </w:r>
    </w:p>
    <w:p w14:paraId="65D8950A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 --discovery-token-ca-cert-hash sha256:9e94b12d9391d5afa78bf32beece20ae</w:t>
      </w:r>
      <w:r w:rsidRPr="00BD6411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  <w:t>129f8cff8d3a81b2085ff718a9274879</w:t>
      </w:r>
    </w:p>
    <w:p w14:paraId="40DA8629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1A59B175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This node has joined the cluster:</w:t>
      </w:r>
    </w:p>
    <w:p w14:paraId="7DF991D1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* Certificate signing request was sent to apiserver and a response was received.</w:t>
      </w:r>
    </w:p>
    <w:p w14:paraId="6A5C0798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* The Kubelet was informed of the new secure connection details.</w:t>
      </w:r>
    </w:p>
    <w:p w14:paraId="679C380B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14:paraId="6F1EF86D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Run 'kubectl get nodes' on the control-plane to see this node join the cluster.</w:t>
      </w:r>
    </w:p>
    <w:p w14:paraId="122D6629" w14:textId="77777777" w:rsidR="00246C30" w:rsidRPr="000462B2" w:rsidRDefault="00246C30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2B4F068" w14:textId="77777777" w:rsidR="00246C30" w:rsidRPr="000462B2" w:rsidRDefault="00246C30" w:rsidP="000462B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0462B2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</w:p>
    <w:p w14:paraId="2277CADB" w14:textId="77777777" w:rsidR="00246C30" w:rsidRPr="00B0339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8ADFDCF" w14:textId="77777777" w:rsidR="00246C30" w:rsidRPr="00B03393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3393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[root@...]# kubectl cluster-info</w:t>
      </w:r>
    </w:p>
    <w:p w14:paraId="75EEEEA0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6A4556B3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Kubernetes master is running at https://172.31.41.123:6443</w:t>
      </w:r>
    </w:p>
    <w:p w14:paraId="011C047F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KubeDNS is running at https://172.31.41.123:6443/api/v1/namespaces/kube-system/services/kube-dns:dns/proxy</w:t>
      </w:r>
    </w:p>
    <w:p w14:paraId="34D951CA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To further debug and diagnose cluster problems, use 'kubectl cluster-info dump'.</w:t>
      </w:r>
    </w:p>
    <w:p w14:paraId="102372C9" w14:textId="77777777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AF75449" w14:textId="77777777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[root@...]# kubectl get nodes</w:t>
      </w:r>
    </w:p>
    <w:p w14:paraId="3D694CC0" w14:textId="77777777" w:rsidR="00246C30" w:rsidRPr="00BD6411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0BB223D7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NAME                                      </w:t>
      </w:r>
      <w:r>
        <w:rPr>
          <w:rFonts w:asciiTheme="majorHAnsi" w:eastAsiaTheme="majorEastAsia" w:hAnsiTheme="majorHAnsi" w:cstheme="majorBidi"/>
          <w:color w:val="00B050"/>
          <w:sz w:val="26"/>
          <w:szCs w:val="26"/>
        </w:rPr>
        <w:tab/>
        <w:t xml:space="preserve">              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STATUS     ROLES    AGE     VERSION</w:t>
      </w:r>
    </w:p>
    <w:p w14:paraId="4C15AA86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ip-X-X-X-X.ap-south-1.compute.internal    NotReady   &lt;none&gt;   2m51s   </w:t>
      </w:r>
      <w:r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 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v1.18.0</w:t>
      </w:r>
    </w:p>
    <w:p w14:paraId="763BB217" w14:textId="77777777" w:rsidR="00246C30" w:rsidRPr="00B751C4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  <w:sz w:val="26"/>
          <w:szCs w:val="26"/>
        </w:rPr>
      </w:pP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ip-X-X-X-X.ap-south-1.compute.internal   </w:t>
      </w:r>
      <w:r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 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NotReady   </w:t>
      </w:r>
      <w:r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 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master   7m19s   </w:t>
      </w:r>
      <w:r>
        <w:rPr>
          <w:rFonts w:asciiTheme="majorHAnsi" w:eastAsiaTheme="majorEastAsia" w:hAnsiTheme="majorHAnsi" w:cstheme="majorBidi"/>
          <w:color w:val="00B050"/>
          <w:sz w:val="26"/>
          <w:szCs w:val="26"/>
        </w:rPr>
        <w:t xml:space="preserve"> </w:t>
      </w:r>
      <w:r w:rsidRPr="00B751C4">
        <w:rPr>
          <w:rFonts w:asciiTheme="majorHAnsi" w:eastAsiaTheme="majorEastAsia" w:hAnsiTheme="majorHAnsi" w:cstheme="majorBidi"/>
          <w:color w:val="00B050"/>
          <w:sz w:val="26"/>
          <w:szCs w:val="26"/>
        </w:rPr>
        <w:t>v1.18.0</w:t>
      </w:r>
    </w:p>
    <w:p w14:paraId="14060615" w14:textId="77777777" w:rsidR="00246C30" w:rsidRPr="00EF2B89" w:rsidRDefault="00246C30" w:rsidP="00EF2B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6240A67" w14:textId="77777777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[root@...]# kubectl get nodes</w:t>
      </w:r>
    </w:p>
    <w:p w14:paraId="0ACD4021" w14:textId="77777777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  sudo kubectl apply -f etcd.yaml</w:t>
      </w:r>
    </w:p>
    <w:p w14:paraId="7F21DCD8" w14:textId="77777777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  sudo kubectl apply -f rbac.yaml</w:t>
      </w:r>
    </w:p>
    <w:p w14:paraId="512246C6" w14:textId="5BD0F1B9" w:rsidR="00246C30" w:rsidRPr="00EF2B89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  sudo kubectl apply -f calico.yaml</w:t>
      </w:r>
    </w:p>
    <w:p w14:paraId="06EB877B" w14:textId="77777777" w:rsidR="00246C30" w:rsidRPr="00EF2B89" w:rsidRDefault="00246C30" w:rsidP="00EF2B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 kubectl get nodes</w:t>
      </w:r>
    </w:p>
    <w:p w14:paraId="1F7F0A23" w14:textId="77777777" w:rsidR="00246C30" w:rsidRPr="002940CD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</w:rPr>
      </w:pPr>
      <w:r w:rsidRPr="002940CD">
        <w:rPr>
          <w:rFonts w:asciiTheme="majorHAnsi" w:eastAsiaTheme="majorEastAsia" w:hAnsiTheme="majorHAnsi" w:cstheme="majorBidi"/>
          <w:color w:val="00B050"/>
        </w:rPr>
        <w:t xml:space="preserve">NAME                   STATUS   </w:t>
      </w:r>
      <w:r w:rsidRPr="002940CD">
        <w:rPr>
          <w:rFonts w:asciiTheme="majorHAnsi" w:eastAsiaTheme="majorEastAsia" w:hAnsiTheme="majorHAnsi" w:cstheme="majorBidi"/>
          <w:color w:val="00B050"/>
        </w:rPr>
        <w:tab/>
        <w:t xml:space="preserve">ROLES     AGE   </w:t>
      </w:r>
      <w:r w:rsidRPr="002940CD">
        <w:rPr>
          <w:rFonts w:asciiTheme="majorHAnsi" w:eastAsiaTheme="majorEastAsia" w:hAnsiTheme="majorHAnsi" w:cstheme="majorBidi"/>
          <w:color w:val="00B050"/>
        </w:rPr>
        <w:tab/>
        <w:t>VERSION</w:t>
      </w:r>
    </w:p>
    <w:p w14:paraId="67B4A679" w14:textId="77777777" w:rsidR="00246C30" w:rsidRPr="002940CD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</w:rPr>
      </w:pPr>
      <w:r w:rsidRPr="002940CD">
        <w:rPr>
          <w:rFonts w:asciiTheme="majorHAnsi" w:eastAsiaTheme="majorEastAsia" w:hAnsiTheme="majorHAnsi" w:cstheme="majorBidi"/>
          <w:color w:val="00B050"/>
        </w:rPr>
        <w:t xml:space="preserve">ip- xxxxxxx   </w:t>
      </w:r>
      <w:r>
        <w:rPr>
          <w:rFonts w:asciiTheme="majorHAnsi" w:eastAsiaTheme="majorEastAsia" w:hAnsiTheme="majorHAnsi" w:cstheme="majorBidi"/>
          <w:color w:val="00B050"/>
        </w:rPr>
        <w:t xml:space="preserve">         </w:t>
      </w:r>
      <w:r w:rsidRPr="002940CD">
        <w:rPr>
          <w:rFonts w:asciiTheme="majorHAnsi" w:eastAsiaTheme="majorEastAsia" w:hAnsiTheme="majorHAnsi" w:cstheme="majorBidi"/>
          <w:color w:val="00B050"/>
        </w:rPr>
        <w:t xml:space="preserve">Ready    </w:t>
      </w:r>
      <w:r w:rsidRPr="002940CD">
        <w:rPr>
          <w:rFonts w:asciiTheme="majorHAnsi" w:eastAsiaTheme="majorEastAsia" w:hAnsiTheme="majorHAnsi" w:cstheme="majorBidi"/>
          <w:color w:val="00B050"/>
        </w:rPr>
        <w:tab/>
        <w:t xml:space="preserve">master    15m   </w:t>
      </w:r>
      <w:r w:rsidRPr="002940CD">
        <w:rPr>
          <w:rFonts w:asciiTheme="majorHAnsi" w:eastAsiaTheme="majorEastAsia" w:hAnsiTheme="majorHAnsi" w:cstheme="majorBidi"/>
          <w:color w:val="00B050"/>
        </w:rPr>
        <w:tab/>
        <w:t>v1.18.0</w:t>
      </w:r>
    </w:p>
    <w:p w14:paraId="18634DEB" w14:textId="77777777" w:rsidR="00246C30" w:rsidRPr="002940CD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Theme="majorEastAsia" w:hAnsiTheme="majorHAnsi" w:cstheme="majorBidi"/>
          <w:color w:val="00B050"/>
        </w:rPr>
      </w:pPr>
      <w:r w:rsidRPr="002940CD">
        <w:rPr>
          <w:rFonts w:asciiTheme="majorHAnsi" w:eastAsiaTheme="majorEastAsia" w:hAnsiTheme="majorHAnsi" w:cstheme="majorBidi"/>
          <w:color w:val="00B050"/>
        </w:rPr>
        <w:t xml:space="preserve">ip-xxxxxxx  </w:t>
      </w:r>
      <w:r>
        <w:rPr>
          <w:rFonts w:asciiTheme="majorHAnsi" w:eastAsiaTheme="majorEastAsia" w:hAnsiTheme="majorHAnsi" w:cstheme="majorBidi"/>
          <w:color w:val="00B050"/>
        </w:rPr>
        <w:t xml:space="preserve">           </w:t>
      </w:r>
      <w:r w:rsidRPr="002940CD">
        <w:rPr>
          <w:rFonts w:asciiTheme="majorHAnsi" w:eastAsiaTheme="majorEastAsia" w:hAnsiTheme="majorHAnsi" w:cstheme="majorBidi"/>
          <w:color w:val="00B050"/>
        </w:rPr>
        <w:t xml:space="preserve">Ready    </w:t>
      </w:r>
      <w:r w:rsidRPr="002940CD">
        <w:rPr>
          <w:rFonts w:asciiTheme="majorHAnsi" w:eastAsiaTheme="majorEastAsia" w:hAnsiTheme="majorHAnsi" w:cstheme="majorBidi"/>
          <w:color w:val="00B050"/>
        </w:rPr>
        <w:tab/>
        <w:t xml:space="preserve">&lt;none&gt;   10m   </w:t>
      </w:r>
      <w:r w:rsidRPr="002940CD">
        <w:rPr>
          <w:rFonts w:asciiTheme="majorHAnsi" w:eastAsiaTheme="majorEastAsia" w:hAnsiTheme="majorHAnsi" w:cstheme="majorBidi"/>
          <w:color w:val="00B050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599DA09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A643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 get pods -o wide</w:t>
      </w:r>
    </w:p>
    <w:p w14:paraId="7A4E47BC" w14:textId="77777777" w:rsidR="00246C30" w:rsidRPr="00BD6411" w:rsidRDefault="00246C30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0CC629B2" w14:textId="77777777" w:rsidR="00246C30" w:rsidRDefault="00246C30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750EAA43" w14:textId="77777777" w:rsidR="00246C30" w:rsidRPr="00EB1D97" w:rsidRDefault="00246C30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sectPr w:rsidR="00246C30" w:rsidRPr="00EB1D97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09D5AD" w14:textId="77777777" w:rsidR="00925C1D" w:rsidRDefault="00925C1D" w:rsidP="001E7D29">
      <w:pPr>
        <w:spacing w:after="0" w:line="240" w:lineRule="auto"/>
      </w:pPr>
      <w:r>
        <w:separator/>
      </w:r>
    </w:p>
  </w:endnote>
  <w:endnote w:type="continuationSeparator" w:id="0">
    <w:p w14:paraId="65E43FB2" w14:textId="77777777" w:rsidR="00925C1D" w:rsidRDefault="00925C1D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E2FE1" w14:textId="77777777" w:rsidR="00925C1D" w:rsidRDefault="00925C1D" w:rsidP="001E7D29">
      <w:pPr>
        <w:spacing w:after="0" w:line="240" w:lineRule="auto"/>
      </w:pPr>
      <w:r>
        <w:separator/>
      </w:r>
    </w:p>
  </w:footnote>
  <w:footnote w:type="continuationSeparator" w:id="0">
    <w:p w14:paraId="478E5005" w14:textId="77777777" w:rsidR="00925C1D" w:rsidRDefault="00925C1D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3A75"/>
    <w:rsid w:val="00003AAD"/>
    <w:rsid w:val="0000418E"/>
    <w:rsid w:val="0001264E"/>
    <w:rsid w:val="00015440"/>
    <w:rsid w:val="00016839"/>
    <w:rsid w:val="00024959"/>
    <w:rsid w:val="00025A84"/>
    <w:rsid w:val="0002600C"/>
    <w:rsid w:val="000324F2"/>
    <w:rsid w:val="00034A0A"/>
    <w:rsid w:val="00042360"/>
    <w:rsid w:val="00042FB3"/>
    <w:rsid w:val="000462B2"/>
    <w:rsid w:val="00047553"/>
    <w:rsid w:val="00055973"/>
    <w:rsid w:val="00057671"/>
    <w:rsid w:val="00060E6D"/>
    <w:rsid w:val="00065C29"/>
    <w:rsid w:val="00066754"/>
    <w:rsid w:val="000706C8"/>
    <w:rsid w:val="00070F24"/>
    <w:rsid w:val="00071530"/>
    <w:rsid w:val="00074350"/>
    <w:rsid w:val="0007588C"/>
    <w:rsid w:val="00084752"/>
    <w:rsid w:val="00086540"/>
    <w:rsid w:val="00091F30"/>
    <w:rsid w:val="0009391E"/>
    <w:rsid w:val="000A01AB"/>
    <w:rsid w:val="000A2384"/>
    <w:rsid w:val="000A324B"/>
    <w:rsid w:val="000A44F5"/>
    <w:rsid w:val="000C7363"/>
    <w:rsid w:val="000D2241"/>
    <w:rsid w:val="000D445D"/>
    <w:rsid w:val="000D479D"/>
    <w:rsid w:val="000D7586"/>
    <w:rsid w:val="000E098D"/>
    <w:rsid w:val="000E0B28"/>
    <w:rsid w:val="000E5200"/>
    <w:rsid w:val="000F235E"/>
    <w:rsid w:val="000F2913"/>
    <w:rsid w:val="000F4987"/>
    <w:rsid w:val="000F65EC"/>
    <w:rsid w:val="00100197"/>
    <w:rsid w:val="00103670"/>
    <w:rsid w:val="0010627E"/>
    <w:rsid w:val="00110556"/>
    <w:rsid w:val="001121E9"/>
    <w:rsid w:val="0011573E"/>
    <w:rsid w:val="00115B3C"/>
    <w:rsid w:val="00115E35"/>
    <w:rsid w:val="0012634B"/>
    <w:rsid w:val="001269DE"/>
    <w:rsid w:val="00127E2A"/>
    <w:rsid w:val="0013243A"/>
    <w:rsid w:val="00132F9C"/>
    <w:rsid w:val="00140DAE"/>
    <w:rsid w:val="00146895"/>
    <w:rsid w:val="001468BA"/>
    <w:rsid w:val="0015180F"/>
    <w:rsid w:val="00160BF9"/>
    <w:rsid w:val="001746FC"/>
    <w:rsid w:val="00174C49"/>
    <w:rsid w:val="00176130"/>
    <w:rsid w:val="0017615F"/>
    <w:rsid w:val="0018029A"/>
    <w:rsid w:val="00184D56"/>
    <w:rsid w:val="00191779"/>
    <w:rsid w:val="00193653"/>
    <w:rsid w:val="001A6E8D"/>
    <w:rsid w:val="001B0843"/>
    <w:rsid w:val="001B5071"/>
    <w:rsid w:val="001B5D5D"/>
    <w:rsid w:val="001C160E"/>
    <w:rsid w:val="001C1B9E"/>
    <w:rsid w:val="001C329C"/>
    <w:rsid w:val="001C66E0"/>
    <w:rsid w:val="001D15D7"/>
    <w:rsid w:val="001E19B4"/>
    <w:rsid w:val="001E286F"/>
    <w:rsid w:val="001E72FD"/>
    <w:rsid w:val="001E7D29"/>
    <w:rsid w:val="001F174D"/>
    <w:rsid w:val="002001CA"/>
    <w:rsid w:val="00204A32"/>
    <w:rsid w:val="00213569"/>
    <w:rsid w:val="002153B6"/>
    <w:rsid w:val="0022067E"/>
    <w:rsid w:val="0022233D"/>
    <w:rsid w:val="00222B69"/>
    <w:rsid w:val="00224A01"/>
    <w:rsid w:val="00225692"/>
    <w:rsid w:val="00225A26"/>
    <w:rsid w:val="00227312"/>
    <w:rsid w:val="0023018C"/>
    <w:rsid w:val="002302F1"/>
    <w:rsid w:val="0023072E"/>
    <w:rsid w:val="002331D7"/>
    <w:rsid w:val="002404F5"/>
    <w:rsid w:val="00246C30"/>
    <w:rsid w:val="00250E1E"/>
    <w:rsid w:val="0026048E"/>
    <w:rsid w:val="0026152B"/>
    <w:rsid w:val="0026201C"/>
    <w:rsid w:val="00270D66"/>
    <w:rsid w:val="002721C0"/>
    <w:rsid w:val="00274526"/>
    <w:rsid w:val="00275260"/>
    <w:rsid w:val="00276FA1"/>
    <w:rsid w:val="00277567"/>
    <w:rsid w:val="00283FC2"/>
    <w:rsid w:val="00285B87"/>
    <w:rsid w:val="00291B4A"/>
    <w:rsid w:val="002A27E8"/>
    <w:rsid w:val="002A6A1D"/>
    <w:rsid w:val="002A7213"/>
    <w:rsid w:val="002B5C56"/>
    <w:rsid w:val="002B6F8C"/>
    <w:rsid w:val="002C3D7E"/>
    <w:rsid w:val="002D0EBE"/>
    <w:rsid w:val="002D3381"/>
    <w:rsid w:val="002D4648"/>
    <w:rsid w:val="002D50D7"/>
    <w:rsid w:val="002D6DBA"/>
    <w:rsid w:val="002E0B6C"/>
    <w:rsid w:val="002E4F42"/>
    <w:rsid w:val="002E625A"/>
    <w:rsid w:val="002F495C"/>
    <w:rsid w:val="00300414"/>
    <w:rsid w:val="00303D34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864"/>
    <w:rsid w:val="00324BBB"/>
    <w:rsid w:val="00325C9D"/>
    <w:rsid w:val="00327021"/>
    <w:rsid w:val="003310BF"/>
    <w:rsid w:val="00333DF8"/>
    <w:rsid w:val="003435CD"/>
    <w:rsid w:val="003448DB"/>
    <w:rsid w:val="00350FF7"/>
    <w:rsid w:val="003520A9"/>
    <w:rsid w:val="00352B99"/>
    <w:rsid w:val="00354C22"/>
    <w:rsid w:val="00355708"/>
    <w:rsid w:val="00356CCC"/>
    <w:rsid w:val="00357641"/>
    <w:rsid w:val="00360B6E"/>
    <w:rsid w:val="00361DEE"/>
    <w:rsid w:val="003710AC"/>
    <w:rsid w:val="003752B9"/>
    <w:rsid w:val="00383FB1"/>
    <w:rsid w:val="003862A5"/>
    <w:rsid w:val="00394EF4"/>
    <w:rsid w:val="003A18E0"/>
    <w:rsid w:val="003B392C"/>
    <w:rsid w:val="003C00FE"/>
    <w:rsid w:val="003C0575"/>
    <w:rsid w:val="003C33AF"/>
    <w:rsid w:val="003C7F75"/>
    <w:rsid w:val="003D689C"/>
    <w:rsid w:val="003D7AA9"/>
    <w:rsid w:val="003E5EB5"/>
    <w:rsid w:val="003F1A19"/>
    <w:rsid w:val="003F5072"/>
    <w:rsid w:val="00400701"/>
    <w:rsid w:val="0040582D"/>
    <w:rsid w:val="004069EB"/>
    <w:rsid w:val="004079BC"/>
    <w:rsid w:val="00410612"/>
    <w:rsid w:val="00410A9A"/>
    <w:rsid w:val="00411F8B"/>
    <w:rsid w:val="004203B0"/>
    <w:rsid w:val="004230D9"/>
    <w:rsid w:val="00423833"/>
    <w:rsid w:val="0043129D"/>
    <w:rsid w:val="00432063"/>
    <w:rsid w:val="00441B4A"/>
    <w:rsid w:val="0044657F"/>
    <w:rsid w:val="00450670"/>
    <w:rsid w:val="00450FB9"/>
    <w:rsid w:val="00452FBE"/>
    <w:rsid w:val="004548CD"/>
    <w:rsid w:val="00457679"/>
    <w:rsid w:val="00462509"/>
    <w:rsid w:val="00463AE7"/>
    <w:rsid w:val="004661F6"/>
    <w:rsid w:val="00467E5A"/>
    <w:rsid w:val="004724BD"/>
    <w:rsid w:val="00477352"/>
    <w:rsid w:val="0048124E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B60"/>
    <w:rsid w:val="00516C28"/>
    <w:rsid w:val="00517E9F"/>
    <w:rsid w:val="005205B9"/>
    <w:rsid w:val="00520FC6"/>
    <w:rsid w:val="005214A9"/>
    <w:rsid w:val="00521AE3"/>
    <w:rsid w:val="00522055"/>
    <w:rsid w:val="00524BA6"/>
    <w:rsid w:val="005304EA"/>
    <w:rsid w:val="0053523D"/>
    <w:rsid w:val="00535B54"/>
    <w:rsid w:val="00537706"/>
    <w:rsid w:val="0054139C"/>
    <w:rsid w:val="00543816"/>
    <w:rsid w:val="00547659"/>
    <w:rsid w:val="00551957"/>
    <w:rsid w:val="00554276"/>
    <w:rsid w:val="005636D7"/>
    <w:rsid w:val="00564D17"/>
    <w:rsid w:val="00567050"/>
    <w:rsid w:val="00570173"/>
    <w:rsid w:val="005728DA"/>
    <w:rsid w:val="00577A9D"/>
    <w:rsid w:val="005808C7"/>
    <w:rsid w:val="0058540B"/>
    <w:rsid w:val="00586675"/>
    <w:rsid w:val="00594013"/>
    <w:rsid w:val="00595838"/>
    <w:rsid w:val="005A0B25"/>
    <w:rsid w:val="005A3471"/>
    <w:rsid w:val="005A4211"/>
    <w:rsid w:val="005C296B"/>
    <w:rsid w:val="005D24E3"/>
    <w:rsid w:val="005D3902"/>
    <w:rsid w:val="005D797B"/>
    <w:rsid w:val="005E0ED9"/>
    <w:rsid w:val="005E410D"/>
    <w:rsid w:val="005E6196"/>
    <w:rsid w:val="005F54AA"/>
    <w:rsid w:val="005F78A7"/>
    <w:rsid w:val="006048EB"/>
    <w:rsid w:val="00605543"/>
    <w:rsid w:val="00616B41"/>
    <w:rsid w:val="00620AE8"/>
    <w:rsid w:val="00626952"/>
    <w:rsid w:val="00632C41"/>
    <w:rsid w:val="00635A87"/>
    <w:rsid w:val="00641702"/>
    <w:rsid w:val="006429D7"/>
    <w:rsid w:val="0064628C"/>
    <w:rsid w:val="00646DEF"/>
    <w:rsid w:val="0065214E"/>
    <w:rsid w:val="00655EE2"/>
    <w:rsid w:val="00657F89"/>
    <w:rsid w:val="00666FB8"/>
    <w:rsid w:val="0067306C"/>
    <w:rsid w:val="006771EF"/>
    <w:rsid w:val="00680249"/>
    <w:rsid w:val="00680296"/>
    <w:rsid w:val="006853BC"/>
    <w:rsid w:val="00686E45"/>
    <w:rsid w:val="00687389"/>
    <w:rsid w:val="00690F1B"/>
    <w:rsid w:val="006928C1"/>
    <w:rsid w:val="00694AB3"/>
    <w:rsid w:val="006966F9"/>
    <w:rsid w:val="00696A87"/>
    <w:rsid w:val="006B277E"/>
    <w:rsid w:val="006B74AA"/>
    <w:rsid w:val="006C4771"/>
    <w:rsid w:val="006C5081"/>
    <w:rsid w:val="006D17BA"/>
    <w:rsid w:val="006D352B"/>
    <w:rsid w:val="006D5420"/>
    <w:rsid w:val="006D5463"/>
    <w:rsid w:val="006D7884"/>
    <w:rsid w:val="006D7E80"/>
    <w:rsid w:val="006E015E"/>
    <w:rsid w:val="006E0E72"/>
    <w:rsid w:val="006E54CE"/>
    <w:rsid w:val="006F03D4"/>
    <w:rsid w:val="006F5012"/>
    <w:rsid w:val="00700B1F"/>
    <w:rsid w:val="00706367"/>
    <w:rsid w:val="00707C0D"/>
    <w:rsid w:val="00711649"/>
    <w:rsid w:val="0071561B"/>
    <w:rsid w:val="00715D0A"/>
    <w:rsid w:val="0072100B"/>
    <w:rsid w:val="007219D3"/>
    <w:rsid w:val="007257E9"/>
    <w:rsid w:val="00726480"/>
    <w:rsid w:val="00734C94"/>
    <w:rsid w:val="00740105"/>
    <w:rsid w:val="007426BA"/>
    <w:rsid w:val="007436D1"/>
    <w:rsid w:val="00744B1E"/>
    <w:rsid w:val="00745962"/>
    <w:rsid w:val="0075622C"/>
    <w:rsid w:val="00756D9C"/>
    <w:rsid w:val="00760739"/>
    <w:rsid w:val="007619BD"/>
    <w:rsid w:val="007667E8"/>
    <w:rsid w:val="00770B32"/>
    <w:rsid w:val="00771C24"/>
    <w:rsid w:val="00781863"/>
    <w:rsid w:val="007909F0"/>
    <w:rsid w:val="00792701"/>
    <w:rsid w:val="00795DC1"/>
    <w:rsid w:val="007A3D50"/>
    <w:rsid w:val="007A6274"/>
    <w:rsid w:val="007B2549"/>
    <w:rsid w:val="007B29E4"/>
    <w:rsid w:val="007B3F78"/>
    <w:rsid w:val="007B6EEF"/>
    <w:rsid w:val="007C5BE5"/>
    <w:rsid w:val="007C6CCB"/>
    <w:rsid w:val="007D0F60"/>
    <w:rsid w:val="007D5836"/>
    <w:rsid w:val="007D67CC"/>
    <w:rsid w:val="007E3D88"/>
    <w:rsid w:val="007F1CE0"/>
    <w:rsid w:val="007F1E7F"/>
    <w:rsid w:val="007F34A4"/>
    <w:rsid w:val="0081077D"/>
    <w:rsid w:val="008113D7"/>
    <w:rsid w:val="00812880"/>
    <w:rsid w:val="00815563"/>
    <w:rsid w:val="008220EE"/>
    <w:rsid w:val="008240DA"/>
    <w:rsid w:val="00825B23"/>
    <w:rsid w:val="00836FE2"/>
    <w:rsid w:val="00837986"/>
    <w:rsid w:val="00840600"/>
    <w:rsid w:val="0084212E"/>
    <w:rsid w:val="008429E5"/>
    <w:rsid w:val="00842AEA"/>
    <w:rsid w:val="008456C5"/>
    <w:rsid w:val="00856122"/>
    <w:rsid w:val="00861F4B"/>
    <w:rsid w:val="00863BD4"/>
    <w:rsid w:val="00863E6E"/>
    <w:rsid w:val="0086570A"/>
    <w:rsid w:val="00867EA4"/>
    <w:rsid w:val="0087548F"/>
    <w:rsid w:val="00880C14"/>
    <w:rsid w:val="00897D88"/>
    <w:rsid w:val="008A0319"/>
    <w:rsid w:val="008A3D9D"/>
    <w:rsid w:val="008A4883"/>
    <w:rsid w:val="008A6BB2"/>
    <w:rsid w:val="008A76AD"/>
    <w:rsid w:val="008B125E"/>
    <w:rsid w:val="008B1AA7"/>
    <w:rsid w:val="008B33A7"/>
    <w:rsid w:val="008B3EC1"/>
    <w:rsid w:val="008D1BF4"/>
    <w:rsid w:val="008D3EF3"/>
    <w:rsid w:val="008D43E9"/>
    <w:rsid w:val="008E3C0E"/>
    <w:rsid w:val="008E421A"/>
    <w:rsid w:val="008E476B"/>
    <w:rsid w:val="008F0F63"/>
    <w:rsid w:val="008F51E2"/>
    <w:rsid w:val="008F5CC5"/>
    <w:rsid w:val="00901154"/>
    <w:rsid w:val="00901DA4"/>
    <w:rsid w:val="00904071"/>
    <w:rsid w:val="00922A60"/>
    <w:rsid w:val="0092507F"/>
    <w:rsid w:val="00925C1D"/>
    <w:rsid w:val="00926D86"/>
    <w:rsid w:val="00927C63"/>
    <w:rsid w:val="00932F50"/>
    <w:rsid w:val="0093650D"/>
    <w:rsid w:val="009379E3"/>
    <w:rsid w:val="00940FAF"/>
    <w:rsid w:val="00945EAD"/>
    <w:rsid w:val="0094637B"/>
    <w:rsid w:val="00947F0F"/>
    <w:rsid w:val="00947FE1"/>
    <w:rsid w:val="0095091E"/>
    <w:rsid w:val="00955A78"/>
    <w:rsid w:val="00966C74"/>
    <w:rsid w:val="00973B09"/>
    <w:rsid w:val="00974D58"/>
    <w:rsid w:val="009844CE"/>
    <w:rsid w:val="009866C9"/>
    <w:rsid w:val="00986F3F"/>
    <w:rsid w:val="00987BC4"/>
    <w:rsid w:val="00991613"/>
    <w:rsid w:val="009921B8"/>
    <w:rsid w:val="009925D5"/>
    <w:rsid w:val="0099515C"/>
    <w:rsid w:val="009975B6"/>
    <w:rsid w:val="009A0742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C12CE"/>
    <w:rsid w:val="009C1773"/>
    <w:rsid w:val="009C7378"/>
    <w:rsid w:val="009D1110"/>
    <w:rsid w:val="009D1193"/>
    <w:rsid w:val="009D18DA"/>
    <w:rsid w:val="009D4984"/>
    <w:rsid w:val="009D6901"/>
    <w:rsid w:val="009E4188"/>
    <w:rsid w:val="009E5464"/>
    <w:rsid w:val="009E7551"/>
    <w:rsid w:val="009F031E"/>
    <w:rsid w:val="009F4E19"/>
    <w:rsid w:val="009F59B7"/>
    <w:rsid w:val="009F67ED"/>
    <w:rsid w:val="009F707F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3125D"/>
    <w:rsid w:val="00A330C7"/>
    <w:rsid w:val="00A3439E"/>
    <w:rsid w:val="00A35D0B"/>
    <w:rsid w:val="00A37F9E"/>
    <w:rsid w:val="00A40085"/>
    <w:rsid w:val="00A45C3D"/>
    <w:rsid w:val="00A47DF6"/>
    <w:rsid w:val="00A523B5"/>
    <w:rsid w:val="00A5250D"/>
    <w:rsid w:val="00A53A05"/>
    <w:rsid w:val="00A60E11"/>
    <w:rsid w:val="00A637D7"/>
    <w:rsid w:val="00A63D35"/>
    <w:rsid w:val="00A72927"/>
    <w:rsid w:val="00A811F8"/>
    <w:rsid w:val="00A835AB"/>
    <w:rsid w:val="00A91827"/>
    <w:rsid w:val="00A9231C"/>
    <w:rsid w:val="00A94B2B"/>
    <w:rsid w:val="00A95C67"/>
    <w:rsid w:val="00A968C4"/>
    <w:rsid w:val="00AA2532"/>
    <w:rsid w:val="00AA2FF0"/>
    <w:rsid w:val="00AA3B0D"/>
    <w:rsid w:val="00AA702D"/>
    <w:rsid w:val="00AA7BBD"/>
    <w:rsid w:val="00AC6C14"/>
    <w:rsid w:val="00AC7363"/>
    <w:rsid w:val="00AD2619"/>
    <w:rsid w:val="00AE1F88"/>
    <w:rsid w:val="00AE20AD"/>
    <w:rsid w:val="00AE361F"/>
    <w:rsid w:val="00AE5370"/>
    <w:rsid w:val="00AE654F"/>
    <w:rsid w:val="00AE6F02"/>
    <w:rsid w:val="00AE76C4"/>
    <w:rsid w:val="00AF1208"/>
    <w:rsid w:val="00AF1A52"/>
    <w:rsid w:val="00AF2423"/>
    <w:rsid w:val="00AF5476"/>
    <w:rsid w:val="00B03393"/>
    <w:rsid w:val="00B0508C"/>
    <w:rsid w:val="00B066B7"/>
    <w:rsid w:val="00B0716A"/>
    <w:rsid w:val="00B0729A"/>
    <w:rsid w:val="00B122D3"/>
    <w:rsid w:val="00B12499"/>
    <w:rsid w:val="00B1412A"/>
    <w:rsid w:val="00B247A9"/>
    <w:rsid w:val="00B27363"/>
    <w:rsid w:val="00B30368"/>
    <w:rsid w:val="00B34076"/>
    <w:rsid w:val="00B34732"/>
    <w:rsid w:val="00B435B5"/>
    <w:rsid w:val="00B4508E"/>
    <w:rsid w:val="00B471F7"/>
    <w:rsid w:val="00B565D8"/>
    <w:rsid w:val="00B5779A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3203"/>
    <w:rsid w:val="00B83ADD"/>
    <w:rsid w:val="00B853F9"/>
    <w:rsid w:val="00B87125"/>
    <w:rsid w:val="00B92231"/>
    <w:rsid w:val="00B933DA"/>
    <w:rsid w:val="00B97A47"/>
    <w:rsid w:val="00BA1D11"/>
    <w:rsid w:val="00BA2CE6"/>
    <w:rsid w:val="00BA5650"/>
    <w:rsid w:val="00BA6BA1"/>
    <w:rsid w:val="00BB018B"/>
    <w:rsid w:val="00BB1451"/>
    <w:rsid w:val="00BB1F05"/>
    <w:rsid w:val="00BB46A9"/>
    <w:rsid w:val="00BB4CCE"/>
    <w:rsid w:val="00BB6F0C"/>
    <w:rsid w:val="00BB7897"/>
    <w:rsid w:val="00BC0A77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2FFB"/>
    <w:rsid w:val="00BE618A"/>
    <w:rsid w:val="00BF0C68"/>
    <w:rsid w:val="00BF68C7"/>
    <w:rsid w:val="00BF74A6"/>
    <w:rsid w:val="00BF7B10"/>
    <w:rsid w:val="00BF7D69"/>
    <w:rsid w:val="00C00194"/>
    <w:rsid w:val="00C003CF"/>
    <w:rsid w:val="00C047FF"/>
    <w:rsid w:val="00C14973"/>
    <w:rsid w:val="00C15C45"/>
    <w:rsid w:val="00C1602C"/>
    <w:rsid w:val="00C1643D"/>
    <w:rsid w:val="00C206A2"/>
    <w:rsid w:val="00C22226"/>
    <w:rsid w:val="00C261A9"/>
    <w:rsid w:val="00C30563"/>
    <w:rsid w:val="00C321BE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180B"/>
    <w:rsid w:val="00C6245B"/>
    <w:rsid w:val="00C65FF5"/>
    <w:rsid w:val="00C662BE"/>
    <w:rsid w:val="00C72357"/>
    <w:rsid w:val="00C739FE"/>
    <w:rsid w:val="00C7624A"/>
    <w:rsid w:val="00C8234D"/>
    <w:rsid w:val="00C86484"/>
    <w:rsid w:val="00C87048"/>
    <w:rsid w:val="00C87E3E"/>
    <w:rsid w:val="00CA7A16"/>
    <w:rsid w:val="00CB0238"/>
    <w:rsid w:val="00CB20FF"/>
    <w:rsid w:val="00CB4AAA"/>
    <w:rsid w:val="00CB50AF"/>
    <w:rsid w:val="00CB5577"/>
    <w:rsid w:val="00CD2D7A"/>
    <w:rsid w:val="00CD3AF6"/>
    <w:rsid w:val="00CD4CE6"/>
    <w:rsid w:val="00CE42A9"/>
    <w:rsid w:val="00CE5A5C"/>
    <w:rsid w:val="00CF1A6A"/>
    <w:rsid w:val="00D07578"/>
    <w:rsid w:val="00D07BEC"/>
    <w:rsid w:val="00D10502"/>
    <w:rsid w:val="00D10E03"/>
    <w:rsid w:val="00D139F4"/>
    <w:rsid w:val="00D14259"/>
    <w:rsid w:val="00D147D5"/>
    <w:rsid w:val="00D16423"/>
    <w:rsid w:val="00D17787"/>
    <w:rsid w:val="00D235B7"/>
    <w:rsid w:val="00D253A6"/>
    <w:rsid w:val="00D27113"/>
    <w:rsid w:val="00D3100B"/>
    <w:rsid w:val="00D31AB7"/>
    <w:rsid w:val="00D349B6"/>
    <w:rsid w:val="00D4109F"/>
    <w:rsid w:val="00D50D23"/>
    <w:rsid w:val="00D512BB"/>
    <w:rsid w:val="00D51D82"/>
    <w:rsid w:val="00D53571"/>
    <w:rsid w:val="00D61E76"/>
    <w:rsid w:val="00D7068F"/>
    <w:rsid w:val="00D75A30"/>
    <w:rsid w:val="00D77EBD"/>
    <w:rsid w:val="00D837CF"/>
    <w:rsid w:val="00D84B31"/>
    <w:rsid w:val="00D87431"/>
    <w:rsid w:val="00D9252A"/>
    <w:rsid w:val="00DA3B1A"/>
    <w:rsid w:val="00DA643E"/>
    <w:rsid w:val="00DB4339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169B"/>
    <w:rsid w:val="00DF015B"/>
    <w:rsid w:val="00DF2281"/>
    <w:rsid w:val="00DF2868"/>
    <w:rsid w:val="00DF2937"/>
    <w:rsid w:val="00DF3417"/>
    <w:rsid w:val="00DF3C20"/>
    <w:rsid w:val="00DF79C5"/>
    <w:rsid w:val="00DF7B22"/>
    <w:rsid w:val="00E0277E"/>
    <w:rsid w:val="00E03063"/>
    <w:rsid w:val="00E04B65"/>
    <w:rsid w:val="00E12759"/>
    <w:rsid w:val="00E12CA9"/>
    <w:rsid w:val="00E13B78"/>
    <w:rsid w:val="00E21C70"/>
    <w:rsid w:val="00E22D3E"/>
    <w:rsid w:val="00E272E2"/>
    <w:rsid w:val="00E27B6A"/>
    <w:rsid w:val="00E30E33"/>
    <w:rsid w:val="00E31841"/>
    <w:rsid w:val="00E31D24"/>
    <w:rsid w:val="00E40B5D"/>
    <w:rsid w:val="00E4313A"/>
    <w:rsid w:val="00E45649"/>
    <w:rsid w:val="00E54420"/>
    <w:rsid w:val="00E54CE5"/>
    <w:rsid w:val="00E557A0"/>
    <w:rsid w:val="00E558E2"/>
    <w:rsid w:val="00E573F7"/>
    <w:rsid w:val="00E654B8"/>
    <w:rsid w:val="00E658DA"/>
    <w:rsid w:val="00E70676"/>
    <w:rsid w:val="00E71466"/>
    <w:rsid w:val="00E71A11"/>
    <w:rsid w:val="00E73DC5"/>
    <w:rsid w:val="00E74AA0"/>
    <w:rsid w:val="00E82F2C"/>
    <w:rsid w:val="00E83BDA"/>
    <w:rsid w:val="00E90E1C"/>
    <w:rsid w:val="00E92885"/>
    <w:rsid w:val="00E97B28"/>
    <w:rsid w:val="00EA3624"/>
    <w:rsid w:val="00EB1D97"/>
    <w:rsid w:val="00EB431E"/>
    <w:rsid w:val="00EC44C5"/>
    <w:rsid w:val="00ED22A0"/>
    <w:rsid w:val="00ED621E"/>
    <w:rsid w:val="00ED6316"/>
    <w:rsid w:val="00EF2B89"/>
    <w:rsid w:val="00EF4611"/>
    <w:rsid w:val="00EF6435"/>
    <w:rsid w:val="00F025AA"/>
    <w:rsid w:val="00F05732"/>
    <w:rsid w:val="00F05CB3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500EC"/>
    <w:rsid w:val="00F50611"/>
    <w:rsid w:val="00F541C9"/>
    <w:rsid w:val="00F56A65"/>
    <w:rsid w:val="00F642E1"/>
    <w:rsid w:val="00F7238A"/>
    <w:rsid w:val="00F74541"/>
    <w:rsid w:val="00F829E8"/>
    <w:rsid w:val="00F87EAA"/>
    <w:rsid w:val="00F9236B"/>
    <w:rsid w:val="00F92B25"/>
    <w:rsid w:val="00F9303C"/>
    <w:rsid w:val="00F96B12"/>
    <w:rsid w:val="00FA2D67"/>
    <w:rsid w:val="00FA7DB4"/>
    <w:rsid w:val="00FB2EE9"/>
    <w:rsid w:val="00FB3809"/>
    <w:rsid w:val="00FC07FC"/>
    <w:rsid w:val="00FC59D6"/>
    <w:rsid w:val="00FC6ED8"/>
    <w:rsid w:val="00FD3BF6"/>
    <w:rsid w:val="00FD6CAB"/>
    <w:rsid w:val="00FD6D39"/>
    <w:rsid w:val="00FE0915"/>
    <w:rsid w:val="00FE3951"/>
    <w:rsid w:val="00FE4DA2"/>
    <w:rsid w:val="00FE6B6C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6D0B03D-6AA2-4A88-B26F-E35B904E2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5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2020-04-07T01:47:00Z</dcterms:created>
  <dcterms:modified xsi:type="dcterms:W3CDTF">2020-04-07T01:59:00Z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